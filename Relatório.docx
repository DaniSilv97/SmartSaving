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B5674" w14:textId="77777777" w:rsidR="00BD136C" w:rsidRPr="00C24CE8" w:rsidRDefault="00BD136C" w:rsidP="00ED14A7"/>
    <w:p w14:paraId="0FD069E0" w14:textId="77777777" w:rsidR="00BD136C" w:rsidRPr="00C24CE8" w:rsidRDefault="00BD136C" w:rsidP="00ED14A7"/>
    <w:p w14:paraId="497A5FA9" w14:textId="77777777" w:rsidR="00BD136C" w:rsidRPr="00C24CE8" w:rsidRDefault="00BD136C" w:rsidP="0095656B">
      <w:pPr>
        <w:jc w:val="center"/>
      </w:pPr>
      <w:r w:rsidRPr="00C24CE8">
        <w:rPr>
          <w:noProof/>
        </w:rPr>
        <w:drawing>
          <wp:inline distT="0" distB="0" distL="0" distR="0" wp14:anchorId="3AF36ED7" wp14:editId="27F002C7">
            <wp:extent cx="2981740" cy="75279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682" cy="7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B374" w14:textId="77777777" w:rsidR="00BD136C" w:rsidRPr="00C24CE8" w:rsidRDefault="00BD136C" w:rsidP="00ED14A7"/>
    <w:p w14:paraId="0D5559E9" w14:textId="77777777" w:rsidR="0095656B" w:rsidRPr="00C24CE8" w:rsidRDefault="0095656B" w:rsidP="00ED14A7"/>
    <w:p w14:paraId="1E67015C" w14:textId="77777777" w:rsidR="0095656B" w:rsidRPr="00C24CE8" w:rsidRDefault="0095656B" w:rsidP="00ED14A7"/>
    <w:p w14:paraId="70ABE55C" w14:textId="77777777" w:rsidR="00BD136C" w:rsidRPr="00C24CE8" w:rsidRDefault="00BD136C" w:rsidP="00ED14A7"/>
    <w:p w14:paraId="0D8AEA71" w14:textId="6435CD0B" w:rsidR="00BD136C" w:rsidRPr="00C24CE8" w:rsidRDefault="00257409" w:rsidP="0095656B">
      <w:pPr>
        <w:pStyle w:val="Heading1"/>
        <w:numPr>
          <w:ilvl w:val="0"/>
          <w:numId w:val="0"/>
        </w:numPr>
        <w:ind w:left="360" w:hanging="360"/>
        <w:jc w:val="center"/>
        <w:rPr>
          <w:rStyle w:val="BookTitle"/>
          <w:sz w:val="52"/>
          <w:szCs w:val="52"/>
        </w:rPr>
      </w:pPr>
      <w:bookmarkStart w:id="0" w:name="_Toc201934665"/>
      <w:proofErr w:type="spellStart"/>
      <w:r w:rsidRPr="00C24CE8">
        <w:rPr>
          <w:rStyle w:val="BookTitle"/>
          <w:sz w:val="52"/>
          <w:szCs w:val="52"/>
        </w:rPr>
        <w:t>SmartSaving</w:t>
      </w:r>
      <w:bookmarkEnd w:id="0"/>
      <w:proofErr w:type="spellEnd"/>
    </w:p>
    <w:p w14:paraId="2550B9CF" w14:textId="73E6C4CF" w:rsidR="00BD136C" w:rsidRPr="00C24CE8" w:rsidRDefault="00AB1269" w:rsidP="0095656B">
      <w:pPr>
        <w:jc w:val="center"/>
        <w:rPr>
          <w:sz w:val="28"/>
          <w:szCs w:val="28"/>
        </w:rPr>
      </w:pPr>
      <w:r w:rsidRPr="00C24CE8">
        <w:rPr>
          <w:sz w:val="28"/>
          <w:szCs w:val="28"/>
        </w:rPr>
        <w:t>Sistema de Gestão de Finanças Pessoais</w:t>
      </w:r>
    </w:p>
    <w:p w14:paraId="24F4FBFD" w14:textId="77777777" w:rsidR="00BD136C" w:rsidRPr="00C24CE8" w:rsidRDefault="00BD136C" w:rsidP="00ED14A7"/>
    <w:p w14:paraId="6573DED1" w14:textId="77777777" w:rsidR="00BD136C" w:rsidRPr="00C24CE8" w:rsidRDefault="00BD136C" w:rsidP="00ED14A7"/>
    <w:p w14:paraId="2937E3D3" w14:textId="77777777" w:rsidR="00BD136C" w:rsidRPr="00C24CE8" w:rsidRDefault="00BD136C" w:rsidP="00ED14A7"/>
    <w:p w14:paraId="602BDEB5" w14:textId="77777777" w:rsidR="00C10A15" w:rsidRPr="00C24CE8" w:rsidRDefault="00C10A15" w:rsidP="00ED14A7"/>
    <w:p w14:paraId="0E0BA36B" w14:textId="77777777" w:rsidR="00C10A15" w:rsidRPr="00C24CE8" w:rsidRDefault="00C10A15" w:rsidP="00ED14A7"/>
    <w:p w14:paraId="6F88F54B" w14:textId="77777777" w:rsidR="00BD136C" w:rsidRPr="00C24CE8" w:rsidRDefault="00BD136C" w:rsidP="00ED14A7"/>
    <w:p w14:paraId="74372BA3" w14:textId="77777777" w:rsidR="00BD136C" w:rsidRPr="00C24CE8" w:rsidRDefault="00BD136C" w:rsidP="00ED14A7"/>
    <w:p w14:paraId="039213EA" w14:textId="0B0E7473" w:rsidR="00C10A15" w:rsidRPr="00C24CE8" w:rsidRDefault="00AB1269" w:rsidP="00C10A15">
      <w:pPr>
        <w:jc w:val="center"/>
        <w:rPr>
          <w:b/>
          <w:bCs/>
        </w:rPr>
      </w:pPr>
      <w:r w:rsidRPr="00C24CE8">
        <w:rPr>
          <w:b/>
          <w:bCs/>
        </w:rPr>
        <w:t>Daniel Silva, 90120</w:t>
      </w:r>
    </w:p>
    <w:p w14:paraId="1612A9B0" w14:textId="77777777" w:rsidR="00BD136C" w:rsidRPr="00C24CE8" w:rsidRDefault="00BD136C" w:rsidP="00ED14A7"/>
    <w:p w14:paraId="650488D2" w14:textId="6B34C24B" w:rsidR="00BD136C" w:rsidRPr="00C24CE8" w:rsidRDefault="00AB1269" w:rsidP="0095656B">
      <w:pPr>
        <w:jc w:val="center"/>
        <w:rPr>
          <w:b/>
          <w:bCs/>
          <w:sz w:val="22"/>
          <w:szCs w:val="22"/>
        </w:rPr>
      </w:pPr>
      <w:r w:rsidRPr="00C24CE8">
        <w:rPr>
          <w:b/>
          <w:bCs/>
          <w:sz w:val="22"/>
          <w:szCs w:val="22"/>
        </w:rPr>
        <w:t>Licenciatura de Engenharia Informática</w:t>
      </w:r>
    </w:p>
    <w:p w14:paraId="7A01CFDB" w14:textId="40782859" w:rsidR="00BD136C" w:rsidRPr="00C24CE8" w:rsidRDefault="00AB1269" w:rsidP="0095656B">
      <w:pPr>
        <w:jc w:val="center"/>
        <w:rPr>
          <w:sz w:val="22"/>
          <w:szCs w:val="22"/>
        </w:rPr>
      </w:pPr>
      <w:r w:rsidRPr="00C24CE8">
        <w:rPr>
          <w:sz w:val="22"/>
          <w:szCs w:val="22"/>
        </w:rPr>
        <w:t>Tecnologias da Internet III</w:t>
      </w:r>
    </w:p>
    <w:p w14:paraId="328FF028" w14:textId="71591171" w:rsidR="00BD136C" w:rsidRPr="00C24CE8" w:rsidRDefault="00AB1269" w:rsidP="0095656B">
      <w:pPr>
        <w:jc w:val="center"/>
        <w:rPr>
          <w:sz w:val="22"/>
          <w:szCs w:val="22"/>
        </w:rPr>
      </w:pPr>
      <w:r w:rsidRPr="00C24CE8">
        <w:rPr>
          <w:sz w:val="22"/>
          <w:szCs w:val="22"/>
        </w:rPr>
        <w:t>João Rebelo</w:t>
      </w:r>
    </w:p>
    <w:p w14:paraId="56FD0213" w14:textId="77777777" w:rsidR="0095656B" w:rsidRPr="00C24CE8" w:rsidRDefault="0095656B" w:rsidP="0095656B">
      <w:pPr>
        <w:jc w:val="center"/>
        <w:rPr>
          <w:sz w:val="22"/>
          <w:szCs w:val="22"/>
        </w:rPr>
      </w:pPr>
    </w:p>
    <w:p w14:paraId="4345810C" w14:textId="77777777" w:rsidR="00C10A15" w:rsidRPr="00C24CE8" w:rsidRDefault="00C10A15" w:rsidP="0095656B">
      <w:pPr>
        <w:jc w:val="center"/>
        <w:rPr>
          <w:sz w:val="22"/>
          <w:szCs w:val="22"/>
        </w:rPr>
      </w:pPr>
    </w:p>
    <w:p w14:paraId="5C7483A6" w14:textId="19CF7D0F" w:rsidR="00D50706" w:rsidRPr="00C24CE8" w:rsidRDefault="00BD136C" w:rsidP="00C10A15">
      <w:pPr>
        <w:jc w:val="center"/>
        <w:rPr>
          <w:sz w:val="22"/>
          <w:szCs w:val="22"/>
        </w:rPr>
      </w:pPr>
      <w:r w:rsidRPr="00C24CE8">
        <w:rPr>
          <w:sz w:val="22"/>
          <w:szCs w:val="22"/>
        </w:rPr>
        <w:t xml:space="preserve">Porto, </w:t>
      </w:r>
      <w:r w:rsidR="00AB1269" w:rsidRPr="00C24CE8">
        <w:rPr>
          <w:sz w:val="22"/>
          <w:szCs w:val="22"/>
        </w:rPr>
        <w:t>2025</w:t>
      </w:r>
    </w:p>
    <w:p w14:paraId="7CEB4C6B" w14:textId="77777777" w:rsidR="00D50706" w:rsidRPr="00C24CE8" w:rsidRDefault="00D50706" w:rsidP="00ED14A7">
      <w:pPr>
        <w:sectPr w:rsidR="00D50706" w:rsidRPr="00C24CE8" w:rsidSect="006A410B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38784009" w14:textId="22FA5BA6" w:rsidR="00E240AF" w:rsidRDefault="00E240AF" w:rsidP="00ED14A7">
      <w:pPr>
        <w:pStyle w:val="Heading1"/>
        <w:numPr>
          <w:ilvl w:val="0"/>
          <w:numId w:val="0"/>
        </w:numPr>
        <w:ind w:left="360" w:hanging="360"/>
      </w:pPr>
      <w:bookmarkStart w:id="1" w:name="_Toc201934666"/>
      <w:r>
        <w:lastRenderedPageBreak/>
        <w:t>Índice de Figuras</w:t>
      </w:r>
      <w:bookmarkEnd w:id="1"/>
    </w:p>
    <w:p w14:paraId="28314722" w14:textId="06EEC970" w:rsidR="00C00E1D" w:rsidRDefault="00C00E1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GB"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01936253" w:history="1">
        <w:r w:rsidRPr="00DA2971">
          <w:rPr>
            <w:rStyle w:val="Hyperlink"/>
            <w:noProof/>
          </w:rPr>
          <w:t>Figura 1-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_Toc201936253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653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82A119" w14:textId="251F6A22" w:rsidR="00C00E1D" w:rsidRDefault="00C00E1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GB" w:eastAsia="en-GB"/>
        </w:rPr>
      </w:pPr>
      <w:hyperlink w:anchor="_Toc201936254" w:history="1">
        <w:r w:rsidRPr="00DA2971">
          <w:rPr>
            <w:rStyle w:val="Hyperlink"/>
            <w:noProof/>
          </w:rPr>
          <w:t>Figura 2 - Diagrama de clases (futuro)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_Toc201936254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653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6AE2F7" w14:textId="05801ADA" w:rsidR="00C00E1D" w:rsidRDefault="00C00E1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GB" w:eastAsia="en-GB"/>
        </w:rPr>
      </w:pPr>
      <w:hyperlink w:anchor="_Toc201936255" w:history="1">
        <w:r w:rsidRPr="00DA2971">
          <w:rPr>
            <w:rStyle w:val="Hyperlink"/>
            <w:noProof/>
          </w:rPr>
          <w:t>Figura 3- Diagrama de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_Toc201936255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653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922859" w14:textId="034A91EB" w:rsidR="00C00E1D" w:rsidRDefault="00C00E1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GB" w:eastAsia="en-GB"/>
        </w:rPr>
      </w:pPr>
      <w:hyperlink w:anchor="_Toc201936256" w:history="1">
        <w:r w:rsidRPr="00DA2971">
          <w:rPr>
            <w:rStyle w:val="Hyperlink"/>
            <w:noProof/>
          </w:rPr>
          <w:t>Figura 4 - Diagrama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_Toc201936256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653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22B9AB" w14:textId="671B91D6" w:rsidR="00C00E1D" w:rsidRDefault="00C00E1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GB" w:eastAsia="en-GB"/>
        </w:rPr>
      </w:pPr>
      <w:hyperlink w:anchor="_Toc201936257" w:history="1">
        <w:r w:rsidRPr="00DA2971">
          <w:rPr>
            <w:rStyle w:val="Hyperlink"/>
            <w:noProof/>
          </w:rPr>
          <w:t>Figura 5- Sistema de Ficheiros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_Toc201936257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653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39BF12" w14:textId="2594E072" w:rsidR="00C00E1D" w:rsidRDefault="00C00E1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GB" w:eastAsia="en-GB"/>
        </w:rPr>
      </w:pPr>
      <w:hyperlink w:anchor="_Toc201936258" w:history="1">
        <w:r w:rsidRPr="00DA2971">
          <w:rPr>
            <w:rStyle w:val="Hyperlink"/>
            <w:noProof/>
          </w:rPr>
          <w:t>Figura 6 - Encriptação de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_Toc201936258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653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63E962" w14:textId="6F6CBC89" w:rsidR="00C00E1D" w:rsidRDefault="00C00E1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GB" w:eastAsia="en-GB"/>
        </w:rPr>
      </w:pPr>
      <w:hyperlink w:anchor="_Toc201936259" w:history="1">
        <w:r w:rsidRPr="00DA2971">
          <w:rPr>
            <w:rStyle w:val="Hyperlink"/>
            <w:noProof/>
          </w:rPr>
          <w:t>Figura 7 - Exemplo de Stored 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_Toc201936259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653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FD3843" w14:textId="7667F6DB" w:rsidR="00C00E1D" w:rsidRDefault="00C00E1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GB" w:eastAsia="en-GB"/>
        </w:rPr>
      </w:pPr>
      <w:hyperlink w:anchor="_Toc201936260" w:history="1">
        <w:r w:rsidRPr="00DA2971">
          <w:rPr>
            <w:rStyle w:val="Hyperlink"/>
            <w:noProof/>
          </w:rPr>
          <w:t>Figura 8 - Exemplo Try-Catch-Finally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_Toc201936260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653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88ABA1" w14:textId="0D6405C9" w:rsidR="00E240AF" w:rsidRPr="00E240AF" w:rsidRDefault="00C00E1D" w:rsidP="00E240AF">
      <w:r>
        <w:fldChar w:fldCharType="end"/>
      </w:r>
    </w:p>
    <w:p w14:paraId="67AF73C4" w14:textId="77777777" w:rsidR="00E240AF" w:rsidRDefault="00E240AF">
      <w:pPr>
        <w:spacing w:after="160" w:line="278" w:lineRule="auto"/>
        <w:ind w:firstLine="0"/>
        <w:jc w:val="left"/>
        <w:rPr>
          <w:b/>
          <w:bCs/>
          <w:sz w:val="36"/>
          <w:szCs w:val="36"/>
        </w:rPr>
      </w:pPr>
      <w:r>
        <w:br w:type="page"/>
      </w:r>
    </w:p>
    <w:p w14:paraId="2F278096" w14:textId="783D6DEF" w:rsidR="006A410B" w:rsidRPr="00C24CE8" w:rsidRDefault="006A410B" w:rsidP="00ED14A7">
      <w:pPr>
        <w:pStyle w:val="Heading1"/>
        <w:numPr>
          <w:ilvl w:val="0"/>
          <w:numId w:val="0"/>
        </w:numPr>
        <w:ind w:left="360" w:hanging="360"/>
      </w:pPr>
      <w:bookmarkStart w:id="2" w:name="_Toc201934667"/>
      <w:r w:rsidRPr="00C24CE8">
        <w:lastRenderedPageBreak/>
        <w:t>Índice</w:t>
      </w:r>
      <w:bookmarkEnd w:id="2"/>
      <w:r w:rsidRPr="00C24CE8">
        <w:t xml:space="preserve"> </w:t>
      </w:r>
    </w:p>
    <w:sdt>
      <w:sdtPr>
        <w:id w:val="-2054143802"/>
        <w:docPartObj>
          <w:docPartGallery w:val="Table of Contents"/>
          <w:docPartUnique/>
        </w:docPartObj>
      </w:sdtPr>
      <w:sdtContent>
        <w:p w14:paraId="197CBD2E" w14:textId="77777777" w:rsidR="006A410B" w:rsidRPr="00C24CE8" w:rsidRDefault="006A410B" w:rsidP="00D1704C"/>
        <w:p w14:paraId="53C4D353" w14:textId="1578FB1E" w:rsidR="00E240AF" w:rsidRDefault="006A410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r w:rsidRPr="00C24CE8">
            <w:fldChar w:fldCharType="begin"/>
          </w:r>
          <w:r w:rsidRPr="00C24CE8">
            <w:instrText xml:space="preserve"> TOC \o "1-3" \h \z \u </w:instrText>
          </w:r>
          <w:r w:rsidRPr="00C24CE8">
            <w:fldChar w:fldCharType="separate"/>
          </w:r>
          <w:hyperlink w:anchor="_Toc201934665" w:history="1">
            <w:r w:rsidR="00E240AF" w:rsidRPr="00F65076">
              <w:rPr>
                <w:rStyle w:val="Hyperlink"/>
                <w:noProof/>
                <w:spacing w:val="5"/>
              </w:rPr>
              <w:t>SmartSaving</w:t>
            </w:r>
            <w:r w:rsidR="00E240AF">
              <w:rPr>
                <w:noProof/>
                <w:webHidden/>
              </w:rPr>
              <w:tab/>
            </w:r>
            <w:r w:rsidR="00E240AF">
              <w:rPr>
                <w:noProof/>
                <w:webHidden/>
              </w:rPr>
              <w:fldChar w:fldCharType="begin"/>
            </w:r>
            <w:r w:rsidR="00E240AF">
              <w:rPr>
                <w:noProof/>
                <w:webHidden/>
              </w:rPr>
              <w:instrText xml:space="preserve"> PAGEREF _Toc201934665 \h </w:instrText>
            </w:r>
            <w:r w:rsidR="00E240AF">
              <w:rPr>
                <w:noProof/>
                <w:webHidden/>
              </w:rPr>
            </w:r>
            <w:r w:rsidR="00E240AF"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i</w:t>
            </w:r>
            <w:r w:rsidR="00E240AF">
              <w:rPr>
                <w:noProof/>
                <w:webHidden/>
              </w:rPr>
              <w:fldChar w:fldCharType="end"/>
            </w:r>
          </w:hyperlink>
        </w:p>
        <w:p w14:paraId="40EC03A6" w14:textId="729094D5" w:rsidR="00E240AF" w:rsidRDefault="00E240A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66" w:history="1">
            <w:r w:rsidRPr="00F65076">
              <w:rPr>
                <w:rStyle w:val="Hyperlink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4D1BE" w14:textId="42EDAF90" w:rsidR="00E240AF" w:rsidRDefault="00E240A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67" w:history="1">
            <w:r w:rsidRPr="00F65076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4915" w14:textId="2D3B0A00" w:rsidR="00E240AF" w:rsidRDefault="00E240AF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68" w:history="1">
            <w:r w:rsidRPr="00F65076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3630D" w14:textId="66FB9694" w:rsidR="00E240AF" w:rsidRDefault="00E240A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69" w:history="1">
            <w:r w:rsidRPr="00F65076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BBAF1" w14:textId="2E1CF23F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70" w:history="1">
            <w:r w:rsidRPr="00F65076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FABDB" w14:textId="630BF075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71" w:history="1">
            <w:r w:rsidRPr="00F65076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D797" w14:textId="1C532ABD" w:rsidR="00E240AF" w:rsidRDefault="00E240AF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72" w:history="1">
            <w:r w:rsidRPr="00F65076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Estado da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660B" w14:textId="0A8708BE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73" w:history="1">
            <w:r w:rsidRPr="00F65076">
              <w:rPr>
                <w:rStyle w:val="Hyperlink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Soluções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7197" w14:textId="027BE4D3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74" w:history="1">
            <w:r w:rsidRPr="00F65076">
              <w:rPr>
                <w:rStyle w:val="Hyperlink"/>
                <w:noProof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Análise Competitiva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06D2B" w14:textId="1239F0F6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75" w:history="1">
            <w:r w:rsidRPr="00F65076">
              <w:rPr>
                <w:rStyle w:val="Hyperlink"/>
                <w:noProof/>
              </w:rPr>
              <w:t>3.3.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Proposta de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8F71E" w14:textId="0097697A" w:rsidR="00E240AF" w:rsidRDefault="00E240AF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76" w:history="1">
            <w:r w:rsidRPr="00F65076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Metodologia e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1FE1" w14:textId="24546C73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77" w:history="1">
            <w:r w:rsidRPr="00F65076">
              <w:rPr>
                <w:rStyle w:val="Hyperlink"/>
                <w:noProof/>
              </w:rPr>
              <w:t>4.1.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CB662" w14:textId="573E0E36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78" w:history="1">
            <w:r w:rsidRPr="00F65076">
              <w:rPr>
                <w:rStyle w:val="Hyperlink"/>
                <w:noProof/>
              </w:rPr>
              <w:t>4.2.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Funcionalidades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978F" w14:textId="518E8E28" w:rsidR="00E240AF" w:rsidRDefault="00E240AF">
          <w:pPr>
            <w:pStyle w:val="TOC3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201934679" w:history="1">
            <w:r w:rsidRPr="00F65076">
              <w:rPr>
                <w:rStyle w:val="Hyperlink"/>
                <w:noProof/>
              </w:rPr>
              <w:t>4.2.1.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Para Utilizadores Anónimos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C0725" w14:textId="7603A3FA" w:rsidR="00E240AF" w:rsidRDefault="00E240AF">
          <w:pPr>
            <w:pStyle w:val="TOC3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201934680" w:history="1">
            <w:r w:rsidRPr="00F65076">
              <w:rPr>
                <w:rStyle w:val="Hyperlink"/>
                <w:noProof/>
              </w:rPr>
              <w:t>4.2.2.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Para Utilizadores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AC0C6" w14:textId="6F924A19" w:rsidR="00E240AF" w:rsidRDefault="00E240AF">
          <w:pPr>
            <w:pStyle w:val="TOC3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201934681" w:history="1">
            <w:r w:rsidRPr="00F65076">
              <w:rPr>
                <w:rStyle w:val="Hyperlink"/>
                <w:noProof/>
              </w:rPr>
              <w:t>4.2.3.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Para Utilizadores Editores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5DD2" w14:textId="3C4A67BF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82" w:history="1">
            <w:r w:rsidRPr="00F65076">
              <w:rPr>
                <w:rStyle w:val="Hyperlink"/>
                <w:noProof/>
              </w:rPr>
              <w:t>4.3.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Entidade Principal (CRUD Completo)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1EB9" w14:textId="407DE0A1" w:rsidR="00E240AF" w:rsidRDefault="00E240AF">
          <w:pPr>
            <w:pStyle w:val="TOC3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201934683" w:history="1">
            <w:r w:rsidRPr="00F65076">
              <w:rPr>
                <w:rStyle w:val="Hyperlink"/>
                <w:noProof/>
              </w:rPr>
              <w:t>4.3.1.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Operações por Perfil: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8C75" w14:textId="23A89368" w:rsidR="00E240AF" w:rsidRDefault="00E240AF">
          <w:pPr>
            <w:pStyle w:val="TOC3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201934684" w:history="1">
            <w:r w:rsidRPr="00F65076">
              <w:rPr>
                <w:rStyle w:val="Hyperlink"/>
                <w:noProof/>
              </w:rPr>
              <w:t>4.3.2.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Funcionalidades Associadas: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118A" w14:textId="4D7687B3" w:rsidR="00E240AF" w:rsidRDefault="00E240AF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85" w:history="1">
            <w:r w:rsidRPr="00F65076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94F9" w14:textId="6BEB4E03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86" w:history="1">
            <w:r w:rsidRPr="00F65076">
              <w:rPr>
                <w:rStyle w:val="Hyperlink"/>
                <w:noProof/>
              </w:rPr>
              <w:t>5.1.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31D5B" w14:textId="1271CA72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87" w:history="1">
            <w:r w:rsidRPr="00F65076">
              <w:rPr>
                <w:rStyle w:val="Hyperlink"/>
                <w:noProof/>
              </w:rPr>
              <w:t>5.2.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Principíos e Boas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DA24" w14:textId="13CB62C5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88" w:history="1">
            <w:r w:rsidRPr="00F65076">
              <w:rPr>
                <w:rStyle w:val="Hyperlink"/>
                <w:noProof/>
              </w:rPr>
              <w:t>5.3.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Abordagens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65C0" w14:textId="10F5DB5D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89" w:history="1">
            <w:r w:rsidRPr="00F65076">
              <w:rPr>
                <w:rStyle w:val="Hyperlink"/>
                <w:noProof/>
              </w:rPr>
              <w:t>5.4.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66C50" w14:textId="247F5A0B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90" w:history="1">
            <w:r w:rsidRPr="00F65076">
              <w:rPr>
                <w:rStyle w:val="Hyperlink"/>
                <w:noProof/>
              </w:rPr>
              <w:t>5.5.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Diagrama de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12C1" w14:textId="66A713D9" w:rsidR="00E240AF" w:rsidRDefault="00E240AF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91" w:history="1">
            <w:r w:rsidRPr="00F65076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39DA" w14:textId="58378D38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92" w:history="1">
            <w:r w:rsidRPr="00F65076">
              <w:rPr>
                <w:rStyle w:val="Hyperlink"/>
                <w:noProof/>
              </w:rPr>
              <w:t>6.1.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Arquitetura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A1B76" w14:textId="1739A3C3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93" w:history="1">
            <w:r w:rsidRPr="00F65076">
              <w:rPr>
                <w:rStyle w:val="Hyperlink"/>
                <w:noProof/>
              </w:rPr>
              <w:t>6.2.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Funcionalidades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71B4" w14:textId="17D43908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94" w:history="1">
            <w:r w:rsidRPr="00F65076">
              <w:rPr>
                <w:rStyle w:val="Hyperlink"/>
                <w:noProof/>
              </w:rPr>
              <w:t>6.3.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Aspetos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2FFB3" w14:textId="6E34DFE7" w:rsidR="00E240AF" w:rsidRDefault="00E240AF">
          <w:pPr>
            <w:pStyle w:val="TOC2"/>
            <w:tabs>
              <w:tab w:val="left" w:pos="12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01934695" w:history="1">
            <w:r w:rsidRPr="00F65076">
              <w:rPr>
                <w:rStyle w:val="Hyperlink"/>
                <w:noProof/>
              </w:rPr>
              <w:t>6.4.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Padrões e boas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52C9" w14:textId="7CE4006C" w:rsidR="00E240AF" w:rsidRDefault="00E240AF">
          <w:pPr>
            <w:pStyle w:val="TOC1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96" w:history="1">
            <w:r w:rsidRPr="00F65076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E447" w14:textId="29BECF94" w:rsidR="00E240AF" w:rsidRDefault="00E240A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97" w:history="1">
            <w:r w:rsidRPr="00F65076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GB" w:eastAsia="en-GB"/>
              </w:rPr>
              <w:tab/>
            </w:r>
            <w:r w:rsidRPr="00F6507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49FE" w14:textId="3DD65D26" w:rsidR="00E240AF" w:rsidRDefault="00E240A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01934698" w:history="1">
            <w:r w:rsidRPr="00F65076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_Toc201934698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653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2BB1" w14:textId="5C8952B7" w:rsidR="006A410B" w:rsidRPr="00C24CE8" w:rsidRDefault="006A410B" w:rsidP="00ED14A7">
          <w:r w:rsidRPr="00C24CE8">
            <w:fldChar w:fldCharType="end"/>
          </w:r>
        </w:p>
      </w:sdtContent>
    </w:sdt>
    <w:p w14:paraId="6E6E21AE" w14:textId="77777777" w:rsidR="006A410B" w:rsidRPr="00C24CE8" w:rsidRDefault="006A410B" w:rsidP="00ED14A7"/>
    <w:p w14:paraId="60C8FA00" w14:textId="77777777" w:rsidR="006A410B" w:rsidRPr="00C24CE8" w:rsidRDefault="006A410B" w:rsidP="00ED14A7">
      <w:pPr>
        <w:sectPr w:rsidR="006A410B" w:rsidRPr="00C24CE8" w:rsidSect="006A410B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192BC2FF" w14:textId="703546FA" w:rsidR="002231E2" w:rsidRPr="00C24CE8" w:rsidRDefault="00AB1269" w:rsidP="00ED14A7">
      <w:pPr>
        <w:pStyle w:val="Heading1"/>
      </w:pPr>
      <w:bookmarkStart w:id="3" w:name="_Toc201934668"/>
      <w:r w:rsidRPr="00C24CE8">
        <w:lastRenderedPageBreak/>
        <w:t>Problema</w:t>
      </w:r>
      <w:bookmarkEnd w:id="3"/>
    </w:p>
    <w:p w14:paraId="5143B38F" w14:textId="5A238619" w:rsidR="006A410B" w:rsidRPr="00C24CE8" w:rsidRDefault="00257409" w:rsidP="00257409">
      <w:r w:rsidRPr="00C24CE8">
        <w:t xml:space="preserve">Muitas pessoas enfrentam dificuldades na gestão das suas finanças pessoais, perdendo o controlo sobre os gastos mensais, não conseguindo identificar padrões de consumo ou planear adequadamente o seu orçamento. A falta de uma ferramenta centralizada e intuitiva para registo e análise de transações financeiras resulta em decisões financeiras pouco informadas e dificuldades no cumprimento de objetivos financeiros. </w:t>
      </w:r>
      <w:r w:rsidR="006A410B" w:rsidRPr="00C24CE8">
        <w:br w:type="page"/>
      </w:r>
    </w:p>
    <w:p w14:paraId="2D4C49EB" w14:textId="568D221E" w:rsidR="008B346A" w:rsidRPr="00C24CE8" w:rsidRDefault="00AB1269" w:rsidP="00ED14A7">
      <w:pPr>
        <w:pStyle w:val="Heading1"/>
      </w:pPr>
      <w:bookmarkStart w:id="4" w:name="_Toc201934669"/>
      <w:r w:rsidRPr="00C24CE8">
        <w:lastRenderedPageBreak/>
        <w:t>Objetivos</w:t>
      </w:r>
      <w:bookmarkEnd w:id="4"/>
    </w:p>
    <w:p w14:paraId="24935072" w14:textId="6E32E56F" w:rsidR="00257409" w:rsidRPr="00C24CE8" w:rsidRDefault="00257409" w:rsidP="00257409">
      <w:pPr>
        <w:pStyle w:val="Heading2"/>
      </w:pPr>
      <w:bookmarkStart w:id="5" w:name="_Toc201934670"/>
      <w:r w:rsidRPr="00C24CE8">
        <w:t>Objetivo Geral</w:t>
      </w:r>
      <w:bookmarkEnd w:id="5"/>
    </w:p>
    <w:p w14:paraId="418B376F" w14:textId="032E4499" w:rsidR="00257409" w:rsidRPr="00C24CE8" w:rsidRDefault="00257409" w:rsidP="00257409">
      <w:r w:rsidRPr="00C24CE8">
        <w:t>Desenvolver uma aplicação web que permita aos utilizadores gerir eficazmente as suas finanças pessoais através do registo e análise de transações financeiras.</w:t>
      </w:r>
    </w:p>
    <w:p w14:paraId="0657E75D" w14:textId="37C710FE" w:rsidR="00257409" w:rsidRPr="00C24CE8" w:rsidRDefault="00257409" w:rsidP="00257409">
      <w:pPr>
        <w:pStyle w:val="Heading2"/>
      </w:pPr>
      <w:bookmarkStart w:id="6" w:name="_Toc201934671"/>
      <w:r w:rsidRPr="00C24CE8">
        <w:t>Objetivos específicos</w:t>
      </w:r>
      <w:bookmarkEnd w:id="6"/>
    </w:p>
    <w:p w14:paraId="2E280517" w14:textId="1C94E9C5" w:rsidR="00257409" w:rsidRPr="00C24CE8" w:rsidRDefault="00257409">
      <w:pPr>
        <w:pStyle w:val="ListParagraph"/>
        <w:numPr>
          <w:ilvl w:val="0"/>
          <w:numId w:val="2"/>
        </w:numPr>
      </w:pPr>
      <w:r w:rsidRPr="00C24CE8">
        <w:rPr>
          <w:b/>
          <w:bCs/>
        </w:rPr>
        <w:t>Registo de Transações:</w:t>
      </w:r>
      <w:r w:rsidRPr="00C24CE8">
        <w:t xml:space="preserve"> Permitir o registo detalhado de ganhos e despesas</w:t>
      </w:r>
    </w:p>
    <w:p w14:paraId="505816C0" w14:textId="7574E18B" w:rsidR="00257409" w:rsidRPr="00C24CE8" w:rsidRDefault="00257409">
      <w:pPr>
        <w:pStyle w:val="ListParagraph"/>
        <w:numPr>
          <w:ilvl w:val="0"/>
          <w:numId w:val="2"/>
        </w:numPr>
      </w:pPr>
      <w:r w:rsidRPr="00C24CE8">
        <w:rPr>
          <w:b/>
          <w:bCs/>
        </w:rPr>
        <w:t>Categorização:</w:t>
      </w:r>
      <w:r w:rsidRPr="00C24CE8">
        <w:t xml:space="preserve"> Organizar transações por categorias</w:t>
      </w:r>
    </w:p>
    <w:p w14:paraId="5E6DA3F5" w14:textId="77777777" w:rsidR="00257409" w:rsidRPr="00C24CE8" w:rsidRDefault="00257409">
      <w:pPr>
        <w:pStyle w:val="ListParagraph"/>
        <w:numPr>
          <w:ilvl w:val="0"/>
          <w:numId w:val="2"/>
        </w:numPr>
      </w:pPr>
      <w:r w:rsidRPr="00C24CE8">
        <w:rPr>
          <w:b/>
          <w:bCs/>
        </w:rPr>
        <w:t>Análise Financeira:</w:t>
      </w:r>
      <w:r w:rsidRPr="00C24CE8">
        <w:t xml:space="preserve"> Gerar relatórios e gráficos sobre padrões de gastos</w:t>
      </w:r>
    </w:p>
    <w:p w14:paraId="2F37D089" w14:textId="77777777" w:rsidR="00257409" w:rsidRPr="00C24CE8" w:rsidRDefault="00257409">
      <w:pPr>
        <w:pStyle w:val="ListParagraph"/>
        <w:numPr>
          <w:ilvl w:val="0"/>
          <w:numId w:val="2"/>
        </w:numPr>
      </w:pPr>
      <w:r w:rsidRPr="00C24CE8">
        <w:rPr>
          <w:b/>
          <w:bCs/>
        </w:rPr>
        <w:t>Gestão de Utilizadores:</w:t>
      </w:r>
      <w:r w:rsidRPr="00C24CE8">
        <w:t xml:space="preserve"> Implementar sistema de autenticação com três níveis de acesso</w:t>
      </w:r>
    </w:p>
    <w:p w14:paraId="3A769E17" w14:textId="0B47EC24" w:rsidR="00257409" w:rsidRPr="00C24CE8" w:rsidRDefault="00257409">
      <w:pPr>
        <w:pStyle w:val="ListParagraph"/>
        <w:numPr>
          <w:ilvl w:val="0"/>
          <w:numId w:val="2"/>
        </w:numPr>
      </w:pPr>
      <w:r w:rsidRPr="00C24CE8">
        <w:rPr>
          <w:b/>
          <w:bCs/>
        </w:rPr>
        <w:t>Interface Responsiva:</w:t>
      </w:r>
      <w:r w:rsidRPr="00C24CE8">
        <w:t xml:space="preserve"> Garantir acessibilidade em diferentes dispositivos</w:t>
      </w:r>
    </w:p>
    <w:p w14:paraId="1A290E4E" w14:textId="77777777" w:rsidR="00257409" w:rsidRPr="00C24CE8" w:rsidRDefault="00257409" w:rsidP="00257409"/>
    <w:p w14:paraId="100CEE07" w14:textId="77777777" w:rsidR="00257409" w:rsidRPr="00C24CE8" w:rsidRDefault="00257409">
      <w:pPr>
        <w:spacing w:after="160" w:line="278" w:lineRule="auto"/>
        <w:jc w:val="left"/>
        <w:rPr>
          <w:b/>
          <w:bCs/>
          <w:sz w:val="36"/>
          <w:szCs w:val="36"/>
        </w:rPr>
      </w:pPr>
      <w:r w:rsidRPr="00C24CE8">
        <w:br w:type="page"/>
      </w:r>
    </w:p>
    <w:p w14:paraId="69B98103" w14:textId="69C6F0B3" w:rsidR="00707E60" w:rsidRPr="00C24CE8" w:rsidRDefault="00AB1269" w:rsidP="00ED14A7">
      <w:pPr>
        <w:pStyle w:val="Heading1"/>
      </w:pPr>
      <w:bookmarkStart w:id="7" w:name="_Toc201934672"/>
      <w:r w:rsidRPr="00C24CE8">
        <w:lastRenderedPageBreak/>
        <w:t>Estado da Arte</w:t>
      </w:r>
      <w:bookmarkEnd w:id="7"/>
    </w:p>
    <w:p w14:paraId="5CD831D4" w14:textId="5C3025FA" w:rsidR="00257409" w:rsidRPr="00C24CE8" w:rsidRDefault="00257409" w:rsidP="00D118FA">
      <w:pPr>
        <w:pStyle w:val="Heading2"/>
      </w:pPr>
      <w:bookmarkStart w:id="8" w:name="_Toc188336001"/>
      <w:bookmarkStart w:id="9" w:name="_Toc378009143"/>
      <w:bookmarkStart w:id="10" w:name="_Toc188623357"/>
      <w:bookmarkStart w:id="11" w:name="_Toc201934673"/>
      <w:r w:rsidRPr="00C24CE8">
        <w:t>Soluções Existentes</w:t>
      </w:r>
      <w:bookmarkEnd w:id="11"/>
    </w:p>
    <w:p w14:paraId="6CFC79A4" w14:textId="296D7C10" w:rsidR="00257409" w:rsidRPr="00C24CE8" w:rsidRDefault="00257409">
      <w:pPr>
        <w:pStyle w:val="ListParagraph"/>
        <w:numPr>
          <w:ilvl w:val="0"/>
          <w:numId w:val="3"/>
        </w:numPr>
      </w:pPr>
      <w:proofErr w:type="spellStart"/>
      <w:r w:rsidRPr="005D0017">
        <w:rPr>
          <w:b/>
          <w:bCs/>
        </w:rPr>
        <w:t>Mint</w:t>
      </w:r>
      <w:proofErr w:type="spellEnd"/>
      <w:r w:rsidR="00D118FA" w:rsidRPr="005D0017">
        <w:rPr>
          <w:b/>
          <w:bCs/>
        </w:rPr>
        <w:t xml:space="preserve"> - </w:t>
      </w:r>
      <w:proofErr w:type="spellStart"/>
      <w:r w:rsidR="00D118FA" w:rsidRPr="005D0017">
        <w:rPr>
          <w:b/>
          <w:bCs/>
        </w:rPr>
        <w:t>Intuit</w:t>
      </w:r>
      <w:proofErr w:type="spellEnd"/>
      <w:r w:rsidRPr="005D0017">
        <w:rPr>
          <w:b/>
          <w:bCs/>
        </w:rPr>
        <w:t>:</w:t>
      </w:r>
      <w:r w:rsidRPr="00C24CE8">
        <w:t xml:space="preserve"> Plataforma americana líder em gestão financeira pessoal</w:t>
      </w:r>
    </w:p>
    <w:p w14:paraId="2CD36A70" w14:textId="77777777" w:rsidR="00257409" w:rsidRPr="00C24CE8" w:rsidRDefault="00257409">
      <w:pPr>
        <w:pStyle w:val="ListParagraph"/>
        <w:numPr>
          <w:ilvl w:val="0"/>
          <w:numId w:val="3"/>
        </w:numPr>
      </w:pPr>
      <w:r w:rsidRPr="005D0017">
        <w:rPr>
          <w:b/>
          <w:bCs/>
        </w:rPr>
        <w:t>YNAB (</w:t>
      </w:r>
      <w:proofErr w:type="spellStart"/>
      <w:r w:rsidRPr="005D0017">
        <w:rPr>
          <w:b/>
          <w:bCs/>
        </w:rPr>
        <w:t>You</w:t>
      </w:r>
      <w:proofErr w:type="spellEnd"/>
      <w:r w:rsidRPr="005D0017">
        <w:rPr>
          <w:b/>
          <w:bCs/>
        </w:rPr>
        <w:t xml:space="preserve"> </w:t>
      </w:r>
      <w:proofErr w:type="spellStart"/>
      <w:r w:rsidRPr="005D0017">
        <w:rPr>
          <w:b/>
          <w:bCs/>
        </w:rPr>
        <w:t>Need</w:t>
      </w:r>
      <w:proofErr w:type="spellEnd"/>
      <w:r w:rsidRPr="005D0017">
        <w:rPr>
          <w:b/>
          <w:bCs/>
        </w:rPr>
        <w:t xml:space="preserve"> A Budget):</w:t>
      </w:r>
      <w:r w:rsidRPr="00C24CE8">
        <w:t xml:space="preserve"> Focado em orçamentação e planeamento</w:t>
      </w:r>
    </w:p>
    <w:p w14:paraId="3AD5192B" w14:textId="1C2F28B4" w:rsidR="00257409" w:rsidRPr="00C24CE8" w:rsidRDefault="00257409">
      <w:pPr>
        <w:pStyle w:val="ListParagraph"/>
        <w:numPr>
          <w:ilvl w:val="0"/>
          <w:numId w:val="3"/>
        </w:numPr>
        <w:ind w:left="0" w:firstLine="360"/>
      </w:pPr>
      <w:proofErr w:type="spellStart"/>
      <w:r w:rsidRPr="005D0017">
        <w:rPr>
          <w:b/>
          <w:bCs/>
        </w:rPr>
        <w:t>PocketGuard</w:t>
      </w:r>
      <w:proofErr w:type="spellEnd"/>
      <w:r w:rsidRPr="005D0017">
        <w:rPr>
          <w:b/>
          <w:bCs/>
        </w:rPr>
        <w:t>:</w:t>
      </w:r>
      <w:r w:rsidRPr="00C24CE8">
        <w:t xml:space="preserve"> Aplicação móvel para controlo de gastos</w:t>
      </w:r>
    </w:p>
    <w:p w14:paraId="1C3359F2" w14:textId="77777777" w:rsidR="00257409" w:rsidRPr="00C24CE8" w:rsidRDefault="00257409" w:rsidP="00D118FA">
      <w:pPr>
        <w:pStyle w:val="Heading2"/>
      </w:pPr>
      <w:bookmarkStart w:id="12" w:name="_Toc201934674"/>
      <w:r w:rsidRPr="00C24CE8">
        <w:t>Análise Competitiva</w:t>
      </w:r>
      <w:bookmarkEnd w:id="12"/>
    </w:p>
    <w:p w14:paraId="347E6B09" w14:textId="36A04195" w:rsidR="00257409" w:rsidRPr="00C24CE8" w:rsidRDefault="00257409" w:rsidP="00257409">
      <w:r w:rsidRPr="00C24CE8">
        <w:t>As soluções existentes apresentam limitações como:</w:t>
      </w:r>
    </w:p>
    <w:p w14:paraId="70DD0C69" w14:textId="77777777" w:rsidR="00257409" w:rsidRPr="00C24CE8" w:rsidRDefault="00257409">
      <w:pPr>
        <w:pStyle w:val="ListParagraph"/>
        <w:numPr>
          <w:ilvl w:val="0"/>
          <w:numId w:val="4"/>
        </w:numPr>
      </w:pPr>
      <w:r w:rsidRPr="00C24CE8">
        <w:t>Complexidade excessiva para utilizadores básicos</w:t>
      </w:r>
    </w:p>
    <w:p w14:paraId="6B3217AC" w14:textId="77777777" w:rsidR="00257409" w:rsidRPr="00C24CE8" w:rsidRDefault="00257409">
      <w:pPr>
        <w:pStyle w:val="ListParagraph"/>
        <w:numPr>
          <w:ilvl w:val="0"/>
          <w:numId w:val="4"/>
        </w:numPr>
      </w:pPr>
      <w:r w:rsidRPr="00C24CE8">
        <w:t>Foco em mercados específicos (principalmente EUA)</w:t>
      </w:r>
    </w:p>
    <w:p w14:paraId="7BC30150" w14:textId="77777777" w:rsidR="00257409" w:rsidRPr="00C24CE8" w:rsidRDefault="00257409">
      <w:pPr>
        <w:pStyle w:val="ListParagraph"/>
        <w:numPr>
          <w:ilvl w:val="0"/>
          <w:numId w:val="4"/>
        </w:numPr>
      </w:pPr>
      <w:r w:rsidRPr="00C24CE8">
        <w:t>Custos elevados para funcionalidades avançadas</w:t>
      </w:r>
    </w:p>
    <w:p w14:paraId="0316668F" w14:textId="77777777" w:rsidR="00257409" w:rsidRPr="00C24CE8" w:rsidRDefault="00257409">
      <w:pPr>
        <w:pStyle w:val="ListParagraph"/>
        <w:numPr>
          <w:ilvl w:val="0"/>
          <w:numId w:val="4"/>
        </w:numPr>
      </w:pPr>
      <w:r w:rsidRPr="00C24CE8">
        <w:t>Falta de personalização para contexto português</w:t>
      </w:r>
    </w:p>
    <w:p w14:paraId="0D691F3E" w14:textId="77777777" w:rsidR="00257409" w:rsidRPr="00C24CE8" w:rsidRDefault="00257409" w:rsidP="00257409"/>
    <w:p w14:paraId="14E05636" w14:textId="77777777" w:rsidR="00257409" w:rsidRPr="00C24CE8" w:rsidRDefault="00257409" w:rsidP="00D118FA">
      <w:pPr>
        <w:pStyle w:val="Heading2"/>
      </w:pPr>
      <w:bookmarkStart w:id="13" w:name="_Toc201934675"/>
      <w:r w:rsidRPr="00C24CE8">
        <w:t>Proposta de Valor</w:t>
      </w:r>
      <w:bookmarkEnd w:id="13"/>
    </w:p>
    <w:p w14:paraId="342E1D3B" w14:textId="0272E218" w:rsidR="00257409" w:rsidRPr="00C24CE8" w:rsidRDefault="00257409" w:rsidP="00257409">
      <w:r w:rsidRPr="00C24CE8">
        <w:t xml:space="preserve">O </w:t>
      </w:r>
      <w:proofErr w:type="spellStart"/>
      <w:r w:rsidR="00C24CE8" w:rsidRPr="00C24CE8">
        <w:t>SmartSaving</w:t>
      </w:r>
      <w:proofErr w:type="spellEnd"/>
      <w:r w:rsidR="00C24CE8" w:rsidRPr="00C24CE8">
        <w:t xml:space="preserve"> </w:t>
      </w:r>
      <w:r w:rsidRPr="00C24CE8">
        <w:t>diferencia-se por:</w:t>
      </w:r>
    </w:p>
    <w:p w14:paraId="78E8C8B2" w14:textId="001DDEC9" w:rsidR="00257409" w:rsidRPr="00C24CE8" w:rsidRDefault="00257409">
      <w:pPr>
        <w:pStyle w:val="ListParagraph"/>
        <w:numPr>
          <w:ilvl w:val="0"/>
          <w:numId w:val="5"/>
        </w:numPr>
      </w:pPr>
      <w:r w:rsidRPr="00C24CE8">
        <w:t>Simplicidade e foco nas funcionalidades essenciais</w:t>
      </w:r>
    </w:p>
    <w:p w14:paraId="5F01C3CE" w14:textId="15685971" w:rsidR="00257409" w:rsidRPr="00C24CE8" w:rsidRDefault="00257409">
      <w:pPr>
        <w:pStyle w:val="ListParagraph"/>
        <w:numPr>
          <w:ilvl w:val="0"/>
          <w:numId w:val="5"/>
        </w:numPr>
      </w:pPr>
      <w:r w:rsidRPr="00C24CE8">
        <w:t>Arquitetura moderna e escalável</w:t>
      </w:r>
    </w:p>
    <w:p w14:paraId="5CF62BE2" w14:textId="77777777" w:rsidR="00257409" w:rsidRPr="00C24CE8" w:rsidRDefault="00257409">
      <w:pPr>
        <w:spacing w:after="160" w:line="278" w:lineRule="auto"/>
        <w:jc w:val="left"/>
        <w:rPr>
          <w:b/>
          <w:bCs/>
          <w:sz w:val="36"/>
          <w:szCs w:val="36"/>
        </w:rPr>
      </w:pPr>
      <w:r w:rsidRPr="00C24CE8">
        <w:br w:type="page"/>
      </w:r>
    </w:p>
    <w:p w14:paraId="7AD6ABDA" w14:textId="77777777" w:rsidR="00D118FA" w:rsidRPr="00C24CE8" w:rsidRDefault="00AB1269" w:rsidP="00D118FA">
      <w:pPr>
        <w:pStyle w:val="Heading1"/>
      </w:pPr>
      <w:bookmarkStart w:id="14" w:name="_Toc201934676"/>
      <w:r w:rsidRPr="00C24CE8">
        <w:lastRenderedPageBreak/>
        <w:t>Metodologia e Funcionalidades</w:t>
      </w:r>
      <w:bookmarkEnd w:id="14"/>
    </w:p>
    <w:p w14:paraId="1EE1E7BB" w14:textId="257091EE" w:rsidR="00D118FA" w:rsidRPr="00C24CE8" w:rsidRDefault="00D118FA" w:rsidP="00D118FA">
      <w:pPr>
        <w:pStyle w:val="Heading2"/>
      </w:pPr>
      <w:bookmarkStart w:id="15" w:name="_Toc201934677"/>
      <w:r w:rsidRPr="00C24CE8">
        <w:t>Metodologia de Desenvolvimento</w:t>
      </w:r>
      <w:bookmarkEnd w:id="15"/>
    </w:p>
    <w:p w14:paraId="5B83AA07" w14:textId="77777777" w:rsidR="00D118FA" w:rsidRPr="00C24CE8" w:rsidRDefault="00D118FA">
      <w:pPr>
        <w:pStyle w:val="ListParagraph"/>
        <w:numPr>
          <w:ilvl w:val="0"/>
          <w:numId w:val="6"/>
        </w:numPr>
      </w:pPr>
      <w:r w:rsidRPr="00C24CE8">
        <w:rPr>
          <w:b/>
          <w:bCs/>
        </w:rPr>
        <w:t>Abordagem:</w:t>
      </w:r>
      <w:r w:rsidRPr="00C24CE8">
        <w:t xml:space="preserve"> Desenvolvimento iterativo com foco em MVP (</w:t>
      </w:r>
      <w:proofErr w:type="spellStart"/>
      <w:r w:rsidRPr="00C24CE8">
        <w:t>Minimum</w:t>
      </w:r>
      <w:proofErr w:type="spellEnd"/>
      <w:r w:rsidRPr="00C24CE8">
        <w:t xml:space="preserve"> </w:t>
      </w:r>
      <w:proofErr w:type="spellStart"/>
      <w:r w:rsidRPr="00C24CE8">
        <w:t>Viable</w:t>
      </w:r>
      <w:proofErr w:type="spellEnd"/>
      <w:r w:rsidRPr="00C24CE8">
        <w:t xml:space="preserve"> </w:t>
      </w:r>
      <w:proofErr w:type="spellStart"/>
      <w:r w:rsidRPr="00C24CE8">
        <w:t>Product</w:t>
      </w:r>
      <w:proofErr w:type="spellEnd"/>
      <w:r w:rsidRPr="00C24CE8">
        <w:t>)</w:t>
      </w:r>
    </w:p>
    <w:p w14:paraId="651EB81D" w14:textId="77777777" w:rsidR="00D118FA" w:rsidRPr="00C24CE8" w:rsidRDefault="00D118FA">
      <w:pPr>
        <w:pStyle w:val="ListParagraph"/>
        <w:numPr>
          <w:ilvl w:val="0"/>
          <w:numId w:val="6"/>
        </w:numPr>
      </w:pPr>
      <w:r w:rsidRPr="00C24CE8">
        <w:rPr>
          <w:b/>
          <w:bCs/>
        </w:rPr>
        <w:t>Padrão Arquitetural:</w:t>
      </w:r>
      <w:r w:rsidRPr="00C24CE8">
        <w:t xml:space="preserve"> </w:t>
      </w:r>
      <w:proofErr w:type="spellStart"/>
      <w:r w:rsidRPr="00C24CE8">
        <w:t>Model-View-Controller</w:t>
      </w:r>
      <w:proofErr w:type="spellEnd"/>
      <w:r w:rsidRPr="00C24CE8">
        <w:t xml:space="preserve"> (MVC)</w:t>
      </w:r>
    </w:p>
    <w:p w14:paraId="58B2E018" w14:textId="1977D0C3" w:rsidR="00D118FA" w:rsidRPr="00C24CE8" w:rsidRDefault="00D118FA">
      <w:pPr>
        <w:pStyle w:val="ListParagraph"/>
        <w:numPr>
          <w:ilvl w:val="0"/>
          <w:numId w:val="6"/>
        </w:numPr>
      </w:pPr>
      <w:r w:rsidRPr="00C24CE8">
        <w:rPr>
          <w:b/>
          <w:bCs/>
        </w:rPr>
        <w:t>Gestão de Dados:</w:t>
      </w:r>
      <w:r w:rsidRPr="00C24CE8">
        <w:t xml:space="preserve"> SQL Server com </w:t>
      </w:r>
      <w:proofErr w:type="spellStart"/>
      <w:r w:rsidRPr="00C24CE8">
        <w:t>Stored</w:t>
      </w:r>
      <w:proofErr w:type="spellEnd"/>
      <w:r w:rsidRPr="00C24CE8">
        <w:t xml:space="preserve"> </w:t>
      </w:r>
      <w:proofErr w:type="spellStart"/>
      <w:r w:rsidRPr="00C24CE8">
        <w:t>Procedures</w:t>
      </w:r>
      <w:proofErr w:type="spellEnd"/>
    </w:p>
    <w:p w14:paraId="7ED050EA" w14:textId="77777777" w:rsidR="00D118FA" w:rsidRPr="00C24CE8" w:rsidRDefault="00D118FA" w:rsidP="00D118FA">
      <w:pPr>
        <w:pStyle w:val="ListParagraph"/>
      </w:pPr>
    </w:p>
    <w:p w14:paraId="614BE031" w14:textId="77777777" w:rsidR="00D118FA" w:rsidRPr="00C24CE8" w:rsidRDefault="00D118FA" w:rsidP="00D118FA">
      <w:pPr>
        <w:pStyle w:val="Heading2"/>
      </w:pPr>
      <w:bookmarkStart w:id="16" w:name="_Toc201934678"/>
      <w:r w:rsidRPr="00C24CE8">
        <w:t>Funcionalidades Principais</w:t>
      </w:r>
      <w:bookmarkEnd w:id="16"/>
    </w:p>
    <w:p w14:paraId="7E90BA40" w14:textId="14EE81B3" w:rsidR="00D118FA" w:rsidRPr="00C24CE8" w:rsidRDefault="00D118FA" w:rsidP="00D118FA">
      <w:pPr>
        <w:pStyle w:val="Heading3"/>
      </w:pPr>
      <w:bookmarkStart w:id="17" w:name="_Toc201934679"/>
      <w:r w:rsidRPr="00C24CE8">
        <w:t>Para Utilizadores Anónimos</w:t>
      </w:r>
      <w:bookmarkEnd w:id="17"/>
    </w:p>
    <w:p w14:paraId="1146154D" w14:textId="77777777" w:rsidR="00D118FA" w:rsidRPr="00C24CE8" w:rsidRDefault="00D118FA">
      <w:pPr>
        <w:pStyle w:val="ListParagraph"/>
        <w:numPr>
          <w:ilvl w:val="0"/>
          <w:numId w:val="7"/>
        </w:numPr>
      </w:pPr>
      <w:r w:rsidRPr="00C24CE8">
        <w:t>Visualização de página informativa sobre o sistema</w:t>
      </w:r>
    </w:p>
    <w:p w14:paraId="48ABDBC0" w14:textId="77777777" w:rsidR="00D118FA" w:rsidRPr="00C24CE8" w:rsidRDefault="00D118FA">
      <w:pPr>
        <w:pStyle w:val="ListParagraph"/>
        <w:numPr>
          <w:ilvl w:val="0"/>
          <w:numId w:val="7"/>
        </w:numPr>
      </w:pPr>
      <w:r w:rsidRPr="00C24CE8">
        <w:t>Acesso a demonstração limitada das funcionalidades</w:t>
      </w:r>
    </w:p>
    <w:p w14:paraId="41C6A391" w14:textId="7B020B45" w:rsidR="009D7417" w:rsidRPr="00C24CE8" w:rsidRDefault="009D7417">
      <w:pPr>
        <w:pStyle w:val="ListParagraph"/>
        <w:numPr>
          <w:ilvl w:val="0"/>
          <w:numId w:val="7"/>
        </w:numPr>
      </w:pPr>
      <w:r w:rsidRPr="00C24CE8">
        <w:t>Registo</w:t>
      </w:r>
    </w:p>
    <w:p w14:paraId="041A381C" w14:textId="77777777" w:rsidR="00D118FA" w:rsidRPr="00C24CE8" w:rsidRDefault="00D118FA" w:rsidP="00D118FA"/>
    <w:p w14:paraId="4D60248C" w14:textId="30C37388" w:rsidR="00D118FA" w:rsidRPr="00C24CE8" w:rsidRDefault="00D118FA" w:rsidP="00D118FA">
      <w:pPr>
        <w:pStyle w:val="Heading3"/>
      </w:pPr>
      <w:bookmarkStart w:id="18" w:name="_Toc201934680"/>
      <w:r w:rsidRPr="00C24CE8">
        <w:t>Para Utilizadores Autores</w:t>
      </w:r>
      <w:bookmarkEnd w:id="18"/>
    </w:p>
    <w:p w14:paraId="7C66E64C" w14:textId="3599151D" w:rsidR="00D118FA" w:rsidRPr="00C24CE8" w:rsidRDefault="009D7417">
      <w:pPr>
        <w:pStyle w:val="ListParagraph"/>
        <w:numPr>
          <w:ilvl w:val="0"/>
          <w:numId w:val="8"/>
        </w:numPr>
      </w:pPr>
      <w:r w:rsidRPr="00C24CE8">
        <w:t>A</w:t>
      </w:r>
      <w:r w:rsidR="00D118FA" w:rsidRPr="00C24CE8">
        <w:t>utenticação no sistema</w:t>
      </w:r>
    </w:p>
    <w:p w14:paraId="7A19C070" w14:textId="77777777" w:rsidR="009D7417" w:rsidRPr="00C24CE8" w:rsidRDefault="00D118FA">
      <w:pPr>
        <w:pStyle w:val="ListParagraph"/>
        <w:numPr>
          <w:ilvl w:val="0"/>
          <w:numId w:val="9"/>
        </w:numPr>
      </w:pPr>
      <w:r w:rsidRPr="00C24CE8">
        <w:t>Criação e visualização das suas próprias transações</w:t>
      </w:r>
    </w:p>
    <w:p w14:paraId="129DF0D7" w14:textId="0CB882C6" w:rsidR="00D118FA" w:rsidRPr="00C24CE8" w:rsidRDefault="009D7417">
      <w:pPr>
        <w:pStyle w:val="ListParagraph"/>
        <w:numPr>
          <w:ilvl w:val="0"/>
          <w:numId w:val="9"/>
        </w:numPr>
      </w:pPr>
      <w:r w:rsidRPr="00C24CE8">
        <w:t>Edição e eliminação das suas próprias transações</w:t>
      </w:r>
    </w:p>
    <w:p w14:paraId="502D2C11" w14:textId="77777777" w:rsidR="00D118FA" w:rsidRPr="00C24CE8" w:rsidRDefault="00D118FA">
      <w:pPr>
        <w:pStyle w:val="ListParagraph"/>
        <w:numPr>
          <w:ilvl w:val="0"/>
          <w:numId w:val="8"/>
        </w:numPr>
      </w:pPr>
      <w:r w:rsidRPr="00C24CE8">
        <w:t>Categorização de transações</w:t>
      </w:r>
    </w:p>
    <w:p w14:paraId="70005859" w14:textId="48B8486D" w:rsidR="00D118FA" w:rsidRPr="00C24CE8" w:rsidRDefault="00D118FA">
      <w:pPr>
        <w:pStyle w:val="ListParagraph"/>
        <w:numPr>
          <w:ilvl w:val="0"/>
          <w:numId w:val="9"/>
        </w:numPr>
      </w:pPr>
      <w:r w:rsidRPr="00C24CE8">
        <w:t>Visualização de relatórios pessoais básicos</w:t>
      </w:r>
    </w:p>
    <w:p w14:paraId="584A35CF" w14:textId="77777777" w:rsidR="00D118FA" w:rsidRPr="00C24CE8" w:rsidRDefault="00D118FA" w:rsidP="00D118FA"/>
    <w:p w14:paraId="229CBB65" w14:textId="2626DCB9" w:rsidR="00D118FA" w:rsidRPr="00C24CE8" w:rsidRDefault="00D118FA" w:rsidP="00D118FA">
      <w:pPr>
        <w:pStyle w:val="Heading3"/>
      </w:pPr>
      <w:bookmarkStart w:id="19" w:name="_Toc201934681"/>
      <w:r w:rsidRPr="00C24CE8">
        <w:t>Para Utilizadores Editores</w:t>
      </w:r>
      <w:bookmarkEnd w:id="19"/>
    </w:p>
    <w:p w14:paraId="77BA5FC9" w14:textId="71E4A2C1" w:rsidR="00D118FA" w:rsidRPr="00C24CE8" w:rsidRDefault="00D118FA">
      <w:pPr>
        <w:pStyle w:val="ListParagraph"/>
        <w:numPr>
          <w:ilvl w:val="0"/>
          <w:numId w:val="9"/>
        </w:numPr>
      </w:pPr>
      <w:r w:rsidRPr="00C24CE8">
        <w:t>Gestão de categorias do sistema</w:t>
      </w:r>
    </w:p>
    <w:p w14:paraId="78364825" w14:textId="77777777" w:rsidR="009D7417" w:rsidRPr="00C24CE8" w:rsidRDefault="009D7417" w:rsidP="009D7417">
      <w:pPr>
        <w:pStyle w:val="ListParagraph"/>
      </w:pPr>
    </w:p>
    <w:p w14:paraId="717196EA" w14:textId="77777777" w:rsidR="009D7417" w:rsidRPr="00C24CE8" w:rsidRDefault="009D7417" w:rsidP="009D7417">
      <w:pPr>
        <w:pStyle w:val="ListParagraph"/>
      </w:pPr>
    </w:p>
    <w:p w14:paraId="72C2019B" w14:textId="77777777" w:rsidR="009D7417" w:rsidRPr="00C24CE8" w:rsidRDefault="009D7417" w:rsidP="009D7417">
      <w:pPr>
        <w:pStyle w:val="ListParagraph"/>
      </w:pPr>
    </w:p>
    <w:p w14:paraId="6C93674C" w14:textId="77777777" w:rsidR="009D7417" w:rsidRPr="00C24CE8" w:rsidRDefault="009D7417" w:rsidP="009D7417">
      <w:pPr>
        <w:pStyle w:val="ListParagraph"/>
      </w:pPr>
    </w:p>
    <w:p w14:paraId="7A4D983D" w14:textId="77777777" w:rsidR="009D7417" w:rsidRPr="00C24CE8" w:rsidRDefault="009D7417" w:rsidP="009D7417">
      <w:pPr>
        <w:pStyle w:val="ListParagraph"/>
      </w:pPr>
    </w:p>
    <w:p w14:paraId="73742F99" w14:textId="77777777" w:rsidR="009D7417" w:rsidRPr="00C24CE8" w:rsidRDefault="009D7417" w:rsidP="009D7417">
      <w:pPr>
        <w:pStyle w:val="ListParagraph"/>
      </w:pPr>
    </w:p>
    <w:p w14:paraId="49AE1836" w14:textId="77777777" w:rsidR="009D7417" w:rsidRPr="00C24CE8" w:rsidRDefault="009D7417" w:rsidP="009D7417">
      <w:pPr>
        <w:pStyle w:val="ListParagraph"/>
      </w:pPr>
    </w:p>
    <w:p w14:paraId="43F98F0A" w14:textId="77777777" w:rsidR="00D118FA" w:rsidRPr="00C24CE8" w:rsidRDefault="00D118FA" w:rsidP="009D7417">
      <w:pPr>
        <w:pStyle w:val="Heading2"/>
      </w:pPr>
      <w:bookmarkStart w:id="20" w:name="_Toc201934682"/>
      <w:r w:rsidRPr="00C24CE8">
        <w:lastRenderedPageBreak/>
        <w:t>Entidade Principal (CRUD Completo)</w:t>
      </w:r>
      <w:bookmarkEnd w:id="20"/>
    </w:p>
    <w:p w14:paraId="57F1578F" w14:textId="77777777" w:rsidR="00D118FA" w:rsidRPr="00C24CE8" w:rsidRDefault="00D118FA" w:rsidP="00D118FA">
      <w:proofErr w:type="spellStart"/>
      <w:r w:rsidRPr="00C24CE8">
        <w:t>Tracker</w:t>
      </w:r>
      <w:proofErr w:type="spellEnd"/>
      <w:r w:rsidRPr="00C24CE8">
        <w:t xml:space="preserve"> será a entidade principal demonstrativa do sistema, representando o controlador financeiro mensal de cada utilizador. Esta entidade permite demonstrar eficazmente os três níveis de autorização:</w:t>
      </w:r>
    </w:p>
    <w:p w14:paraId="60B8FC7D" w14:textId="70617694" w:rsidR="00D118FA" w:rsidRPr="00C24CE8" w:rsidRDefault="00D118FA" w:rsidP="009D7417">
      <w:pPr>
        <w:pStyle w:val="Heading3"/>
      </w:pPr>
      <w:bookmarkStart w:id="21" w:name="_Toc201934683"/>
      <w:r w:rsidRPr="00C24CE8">
        <w:t>Operações por Perfil:</w:t>
      </w:r>
      <w:bookmarkEnd w:id="21"/>
    </w:p>
    <w:p w14:paraId="33BB24B2" w14:textId="77777777" w:rsidR="00D118FA" w:rsidRPr="00C24CE8" w:rsidRDefault="00D118FA" w:rsidP="00D118FA"/>
    <w:p w14:paraId="705980D4" w14:textId="77777777" w:rsidR="009D7417" w:rsidRPr="00C24CE8" w:rsidRDefault="00D118FA" w:rsidP="005D0017">
      <w:pPr>
        <w:pStyle w:val="Heading4"/>
      </w:pPr>
      <w:r w:rsidRPr="00C24CE8">
        <w:t>Anónimo:</w:t>
      </w:r>
    </w:p>
    <w:p w14:paraId="2D7B9FF9" w14:textId="1DDAFC62" w:rsidR="00D118FA" w:rsidRPr="00C24CE8" w:rsidRDefault="00D118FA">
      <w:pPr>
        <w:pStyle w:val="ListParagraph"/>
        <w:numPr>
          <w:ilvl w:val="0"/>
          <w:numId w:val="9"/>
        </w:numPr>
      </w:pPr>
      <w:r w:rsidRPr="00C24CE8">
        <w:t>Apenas visualização de informações gerais do sistema</w:t>
      </w:r>
    </w:p>
    <w:p w14:paraId="68E3AB14" w14:textId="77777777" w:rsidR="009D7417" w:rsidRPr="00C24CE8" w:rsidRDefault="009D7417" w:rsidP="009D7417">
      <w:pPr>
        <w:pStyle w:val="ListParagraph"/>
      </w:pPr>
    </w:p>
    <w:p w14:paraId="0A454B2E" w14:textId="7A011D74" w:rsidR="00D118FA" w:rsidRPr="00C24CE8" w:rsidRDefault="00D118FA" w:rsidP="005D0017">
      <w:pPr>
        <w:pStyle w:val="Heading4"/>
      </w:pPr>
      <w:proofErr w:type="spellStart"/>
      <w:r w:rsidRPr="00C24CE8">
        <w:t>User</w:t>
      </w:r>
      <w:proofErr w:type="spellEnd"/>
      <w:r w:rsidRPr="00C24CE8">
        <w:t xml:space="preserve"> (Autor):</w:t>
      </w:r>
    </w:p>
    <w:p w14:paraId="1F61E713" w14:textId="77777777" w:rsidR="00D118FA" w:rsidRPr="00C24CE8" w:rsidRDefault="00D118FA">
      <w:pPr>
        <w:pStyle w:val="ListParagraph"/>
        <w:numPr>
          <w:ilvl w:val="0"/>
          <w:numId w:val="9"/>
        </w:numPr>
      </w:pPr>
      <w:proofErr w:type="spellStart"/>
      <w:r w:rsidRPr="005D0017">
        <w:rPr>
          <w:b/>
          <w:bCs/>
        </w:rPr>
        <w:t>Create</w:t>
      </w:r>
      <w:proofErr w:type="spellEnd"/>
      <w:r w:rsidRPr="005D0017">
        <w:rPr>
          <w:b/>
          <w:bCs/>
        </w:rPr>
        <w:t>:</w:t>
      </w:r>
      <w:r w:rsidRPr="00C24CE8">
        <w:t xml:space="preserve"> </w:t>
      </w:r>
      <w:proofErr w:type="gramStart"/>
      <w:r w:rsidRPr="00C24CE8">
        <w:t>Criar novos</w:t>
      </w:r>
      <w:proofErr w:type="gramEnd"/>
      <w:r w:rsidRPr="00C24CE8">
        <w:t xml:space="preserve"> </w:t>
      </w:r>
      <w:proofErr w:type="spellStart"/>
      <w:r w:rsidRPr="00C24CE8">
        <w:t>trackers</w:t>
      </w:r>
      <w:proofErr w:type="spellEnd"/>
      <w:r w:rsidRPr="00C24CE8">
        <w:t xml:space="preserve"> mensais</w:t>
      </w:r>
    </w:p>
    <w:p w14:paraId="09EA82B2" w14:textId="77777777" w:rsidR="00D118FA" w:rsidRPr="00C24CE8" w:rsidRDefault="00D118FA">
      <w:pPr>
        <w:pStyle w:val="ListParagraph"/>
        <w:numPr>
          <w:ilvl w:val="0"/>
          <w:numId w:val="9"/>
        </w:numPr>
      </w:pPr>
      <w:proofErr w:type="spellStart"/>
      <w:r w:rsidRPr="005D0017">
        <w:rPr>
          <w:b/>
          <w:bCs/>
        </w:rPr>
        <w:t>Read</w:t>
      </w:r>
      <w:proofErr w:type="spellEnd"/>
      <w:r w:rsidRPr="005D0017">
        <w:rPr>
          <w:b/>
          <w:bCs/>
        </w:rPr>
        <w:t>:</w:t>
      </w:r>
      <w:r w:rsidRPr="00C24CE8">
        <w:t xml:space="preserve"> Listar e visualizar detalhes dos seus </w:t>
      </w:r>
      <w:proofErr w:type="spellStart"/>
      <w:r w:rsidRPr="00C24CE8">
        <w:t>trackers</w:t>
      </w:r>
      <w:proofErr w:type="spellEnd"/>
    </w:p>
    <w:p w14:paraId="04A4A263" w14:textId="77777777" w:rsidR="00D118FA" w:rsidRPr="00C24CE8" w:rsidRDefault="00D118FA">
      <w:pPr>
        <w:pStyle w:val="ListParagraph"/>
        <w:numPr>
          <w:ilvl w:val="0"/>
          <w:numId w:val="9"/>
        </w:numPr>
      </w:pPr>
      <w:proofErr w:type="spellStart"/>
      <w:r w:rsidRPr="005D0017">
        <w:rPr>
          <w:b/>
          <w:bCs/>
        </w:rPr>
        <w:t>Update</w:t>
      </w:r>
      <w:proofErr w:type="spellEnd"/>
      <w:r w:rsidRPr="005D0017">
        <w:rPr>
          <w:b/>
          <w:bCs/>
        </w:rPr>
        <w:t>:</w:t>
      </w:r>
      <w:r w:rsidRPr="00C24CE8">
        <w:t xml:space="preserve"> Atualizar os seus próprios </w:t>
      </w:r>
      <w:proofErr w:type="spellStart"/>
      <w:r w:rsidRPr="00C24CE8">
        <w:t>trackers</w:t>
      </w:r>
      <w:proofErr w:type="spellEnd"/>
    </w:p>
    <w:p w14:paraId="3AF65A86" w14:textId="77777777" w:rsidR="00D118FA" w:rsidRPr="00C24CE8" w:rsidRDefault="00D118FA">
      <w:pPr>
        <w:pStyle w:val="ListParagraph"/>
        <w:numPr>
          <w:ilvl w:val="0"/>
          <w:numId w:val="9"/>
        </w:numPr>
      </w:pPr>
      <w:r w:rsidRPr="005D0017">
        <w:rPr>
          <w:b/>
          <w:bCs/>
        </w:rPr>
        <w:t>Delete:</w:t>
      </w:r>
      <w:r w:rsidRPr="00C24CE8">
        <w:t xml:space="preserve"> Eliminar os seus </w:t>
      </w:r>
      <w:proofErr w:type="spellStart"/>
      <w:r w:rsidRPr="00C24CE8">
        <w:t>trackers</w:t>
      </w:r>
      <w:proofErr w:type="spellEnd"/>
    </w:p>
    <w:p w14:paraId="2C46D49C" w14:textId="77777777" w:rsidR="00D118FA" w:rsidRPr="00C24CE8" w:rsidRDefault="00D118FA" w:rsidP="00D118FA"/>
    <w:p w14:paraId="2B0CEEC3" w14:textId="77777777" w:rsidR="009D7417" w:rsidRPr="00C24CE8" w:rsidRDefault="00D118FA" w:rsidP="005D0017">
      <w:pPr>
        <w:pStyle w:val="Heading4"/>
      </w:pPr>
      <w:proofErr w:type="spellStart"/>
      <w:r w:rsidRPr="00C24CE8">
        <w:t>Admin</w:t>
      </w:r>
      <w:proofErr w:type="spellEnd"/>
      <w:r w:rsidRPr="00C24CE8">
        <w:t xml:space="preserve"> (Editor): </w:t>
      </w:r>
    </w:p>
    <w:p w14:paraId="34572CAE" w14:textId="6B2FFD15" w:rsidR="00D118FA" w:rsidRPr="00C24CE8" w:rsidRDefault="009D7417">
      <w:pPr>
        <w:pStyle w:val="ListParagraph"/>
        <w:numPr>
          <w:ilvl w:val="0"/>
          <w:numId w:val="10"/>
        </w:numPr>
      </w:pPr>
      <w:r w:rsidRPr="00C24CE8">
        <w:t>G</w:t>
      </w:r>
      <w:r w:rsidR="00D118FA" w:rsidRPr="00C24CE8">
        <w:t xml:space="preserve">estão de </w:t>
      </w:r>
      <w:r w:rsidRPr="00C24CE8">
        <w:t xml:space="preserve">utilizadores do </w:t>
      </w:r>
      <w:r w:rsidR="00D118FA" w:rsidRPr="00C24CE8">
        <w:t>sistema</w:t>
      </w:r>
    </w:p>
    <w:p w14:paraId="233D49C8" w14:textId="142CAC93" w:rsidR="009D7417" w:rsidRPr="00C24CE8" w:rsidRDefault="009D7417">
      <w:pPr>
        <w:pStyle w:val="ListParagraph"/>
        <w:numPr>
          <w:ilvl w:val="0"/>
          <w:numId w:val="10"/>
        </w:numPr>
      </w:pPr>
      <w:r w:rsidRPr="00C24CE8">
        <w:t>Gestão de categorias do sistema</w:t>
      </w:r>
    </w:p>
    <w:p w14:paraId="0F59D80B" w14:textId="77777777" w:rsidR="00D118FA" w:rsidRPr="00C24CE8" w:rsidRDefault="00D118FA" w:rsidP="00D118FA"/>
    <w:p w14:paraId="1DBE3BE7" w14:textId="5CC90A28" w:rsidR="00D118FA" w:rsidRPr="00C24CE8" w:rsidRDefault="00D118FA" w:rsidP="00D118FA">
      <w:pPr>
        <w:pStyle w:val="Heading3"/>
      </w:pPr>
      <w:bookmarkStart w:id="22" w:name="_Toc201934684"/>
      <w:r w:rsidRPr="00C24CE8">
        <w:t>Funcionalidades Associadas:</w:t>
      </w:r>
      <w:bookmarkEnd w:id="22"/>
    </w:p>
    <w:p w14:paraId="260CD2D4" w14:textId="77777777" w:rsidR="00D118FA" w:rsidRPr="00C24CE8" w:rsidRDefault="00D118FA">
      <w:pPr>
        <w:pStyle w:val="ListParagraph"/>
        <w:numPr>
          <w:ilvl w:val="0"/>
          <w:numId w:val="11"/>
        </w:numPr>
      </w:pPr>
      <w:r w:rsidRPr="00C24CE8">
        <w:t>Gestão de receitas (</w:t>
      </w:r>
      <w:proofErr w:type="spellStart"/>
      <w:r w:rsidRPr="00C24CE8">
        <w:t>Incomes</w:t>
      </w:r>
      <w:proofErr w:type="spellEnd"/>
      <w:r w:rsidRPr="00C24CE8">
        <w:t>) e despesas (</w:t>
      </w:r>
      <w:proofErr w:type="spellStart"/>
      <w:r w:rsidRPr="00C24CE8">
        <w:t>Expenses</w:t>
      </w:r>
      <w:proofErr w:type="spellEnd"/>
      <w:r w:rsidRPr="00C24CE8">
        <w:t xml:space="preserve">) por </w:t>
      </w:r>
      <w:proofErr w:type="spellStart"/>
      <w:r w:rsidRPr="00C24CE8">
        <w:t>tracker</w:t>
      </w:r>
      <w:proofErr w:type="spellEnd"/>
    </w:p>
    <w:p w14:paraId="5500D48C" w14:textId="77777777" w:rsidR="00D118FA" w:rsidRPr="00C24CE8" w:rsidRDefault="00D118FA">
      <w:pPr>
        <w:pStyle w:val="ListParagraph"/>
        <w:numPr>
          <w:ilvl w:val="0"/>
          <w:numId w:val="11"/>
        </w:numPr>
      </w:pPr>
      <w:r w:rsidRPr="00C24CE8">
        <w:t>Controlo mensal de orçamento pessoal</w:t>
      </w:r>
    </w:p>
    <w:p w14:paraId="1F0CCF09" w14:textId="054FF775" w:rsidR="00AB1269" w:rsidRPr="00C24CE8" w:rsidRDefault="00D118FA">
      <w:pPr>
        <w:pStyle w:val="ListParagraph"/>
        <w:numPr>
          <w:ilvl w:val="0"/>
          <w:numId w:val="11"/>
        </w:numPr>
      </w:pPr>
      <w:r w:rsidRPr="00C24CE8">
        <w:t xml:space="preserve">Relatórios financeiros baseados nos dados do </w:t>
      </w:r>
      <w:proofErr w:type="spellStart"/>
      <w:r w:rsidRPr="00C24CE8">
        <w:t>tracker</w:t>
      </w:r>
      <w:proofErr w:type="spellEnd"/>
      <w:r w:rsidRPr="00C24CE8">
        <w:t xml:space="preserve"> </w:t>
      </w:r>
      <w:r w:rsidR="00AB1269" w:rsidRPr="00C24CE8">
        <w:br w:type="page"/>
      </w:r>
    </w:p>
    <w:p w14:paraId="06DC3ED2" w14:textId="71609842" w:rsidR="00AB1269" w:rsidRPr="00C24CE8" w:rsidRDefault="00AB1269" w:rsidP="00AB1269">
      <w:pPr>
        <w:pStyle w:val="Heading1"/>
      </w:pPr>
      <w:bookmarkStart w:id="23" w:name="_Toc201934685"/>
      <w:r w:rsidRPr="00C24CE8">
        <w:lastRenderedPageBreak/>
        <w:t>Estrutura do Projeto</w:t>
      </w:r>
      <w:bookmarkEnd w:id="23"/>
    </w:p>
    <w:p w14:paraId="5AC441D3" w14:textId="77777777" w:rsidR="009D7417" w:rsidRPr="00C24CE8" w:rsidRDefault="009D7417" w:rsidP="009D7417">
      <w:pPr>
        <w:pStyle w:val="Heading2"/>
      </w:pPr>
      <w:bookmarkStart w:id="24" w:name="_Toc201934686"/>
      <w:r w:rsidRPr="00C24CE8">
        <w:t>Tecnologias Utilizadas</w:t>
      </w:r>
      <w:bookmarkEnd w:id="24"/>
    </w:p>
    <w:p w14:paraId="6D4292F2" w14:textId="77777777" w:rsidR="009D4864" w:rsidRPr="009D4864" w:rsidRDefault="009D4864">
      <w:pPr>
        <w:pStyle w:val="ListParagraph"/>
        <w:numPr>
          <w:ilvl w:val="0"/>
          <w:numId w:val="12"/>
        </w:numPr>
        <w:rPr>
          <w:lang w:val="en-GB"/>
        </w:rPr>
      </w:pPr>
      <w:r w:rsidRPr="009D4864">
        <w:rPr>
          <w:b/>
          <w:bCs/>
          <w:lang w:val="en-GB"/>
        </w:rPr>
        <w:t>Backend:</w:t>
      </w:r>
      <w:r w:rsidRPr="009D4864">
        <w:rPr>
          <w:lang w:val="en-GB"/>
        </w:rPr>
        <w:t xml:space="preserve"> ASP.NET Core 8.0 com C#</w:t>
      </w:r>
    </w:p>
    <w:p w14:paraId="2E0C42CE" w14:textId="77777777" w:rsidR="009D4864" w:rsidRPr="009D4864" w:rsidRDefault="009D4864">
      <w:pPr>
        <w:pStyle w:val="ListParagraph"/>
        <w:numPr>
          <w:ilvl w:val="0"/>
          <w:numId w:val="12"/>
        </w:numPr>
        <w:rPr>
          <w:lang w:val="en-GB"/>
        </w:rPr>
      </w:pPr>
      <w:r w:rsidRPr="009D4864">
        <w:rPr>
          <w:b/>
          <w:bCs/>
          <w:lang w:val="en-GB"/>
        </w:rPr>
        <w:t>Frontend:</w:t>
      </w:r>
      <w:r w:rsidRPr="009D4864">
        <w:rPr>
          <w:lang w:val="en-GB"/>
        </w:rPr>
        <w:t xml:space="preserve"> HTML5, CSS3, JavaScript, Razor Pages</w:t>
      </w:r>
    </w:p>
    <w:p w14:paraId="276B9A1A" w14:textId="6638D5BE" w:rsidR="009D4864" w:rsidRPr="009D4864" w:rsidRDefault="009D4864">
      <w:pPr>
        <w:pStyle w:val="ListParagraph"/>
        <w:numPr>
          <w:ilvl w:val="0"/>
          <w:numId w:val="12"/>
        </w:numPr>
        <w:rPr>
          <w:lang w:val="en-GB"/>
        </w:rPr>
      </w:pPr>
      <w:r w:rsidRPr="009D4864">
        <w:rPr>
          <w:b/>
          <w:bCs/>
          <w:lang w:val="en-GB"/>
        </w:rPr>
        <w:t>Framework CSS:</w:t>
      </w:r>
      <w:r w:rsidRPr="009D4864">
        <w:rPr>
          <w:lang w:val="en-GB"/>
        </w:rPr>
        <w:t xml:space="preserve"> Tailwind? </w:t>
      </w:r>
      <w:proofErr w:type="spellStart"/>
      <w:r w:rsidRPr="009D4864">
        <w:rPr>
          <w:lang w:val="en-GB"/>
        </w:rPr>
        <w:t>ou</w:t>
      </w:r>
      <w:proofErr w:type="spellEnd"/>
      <w:r w:rsidRPr="009D4864">
        <w:rPr>
          <w:lang w:val="en-GB"/>
        </w:rPr>
        <w:t xml:space="preserve"> CSS </w:t>
      </w:r>
      <w:r w:rsidR="005D0017">
        <w:rPr>
          <w:lang w:val="en-GB"/>
        </w:rPr>
        <w:t>puro</w:t>
      </w:r>
    </w:p>
    <w:p w14:paraId="660392F0" w14:textId="77777777" w:rsidR="009D4864" w:rsidRDefault="009D4864">
      <w:pPr>
        <w:pStyle w:val="ListParagraph"/>
        <w:numPr>
          <w:ilvl w:val="0"/>
          <w:numId w:val="12"/>
        </w:numPr>
      </w:pPr>
      <w:r w:rsidRPr="009D4864">
        <w:rPr>
          <w:b/>
          <w:bCs/>
        </w:rPr>
        <w:t>Base de Dados:</w:t>
      </w:r>
      <w:r>
        <w:t xml:space="preserve"> SQL Server com </w:t>
      </w:r>
      <w:proofErr w:type="spellStart"/>
      <w:proofErr w:type="gramStart"/>
      <w:r>
        <w:t>Microsoft.Data.SqlClient</w:t>
      </w:r>
      <w:proofErr w:type="spellEnd"/>
      <w:proofErr w:type="gramEnd"/>
    </w:p>
    <w:p w14:paraId="65AF1E78" w14:textId="7EFFF823" w:rsidR="009D4864" w:rsidRDefault="009D4864">
      <w:pPr>
        <w:pStyle w:val="ListParagraph"/>
        <w:numPr>
          <w:ilvl w:val="0"/>
          <w:numId w:val="12"/>
        </w:numPr>
      </w:pPr>
      <w:r w:rsidRPr="009D4864">
        <w:rPr>
          <w:b/>
          <w:bCs/>
        </w:rPr>
        <w:t>Gestão de Sessões:</w:t>
      </w:r>
      <w:r>
        <w:t xml:space="preserve"> ASP.NET Core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State</w:t>
      </w:r>
      <w:proofErr w:type="spellEnd"/>
    </w:p>
    <w:p w14:paraId="3957711C" w14:textId="0A30D7E9" w:rsidR="009D7417" w:rsidRDefault="009D4864">
      <w:pPr>
        <w:pStyle w:val="ListParagraph"/>
        <w:numPr>
          <w:ilvl w:val="0"/>
          <w:numId w:val="12"/>
        </w:numPr>
        <w:rPr>
          <w:lang w:val="en-GB"/>
        </w:rPr>
      </w:pPr>
      <w:proofErr w:type="spellStart"/>
      <w:r w:rsidRPr="009D4864">
        <w:rPr>
          <w:b/>
          <w:bCs/>
          <w:lang w:val="en-GB"/>
        </w:rPr>
        <w:t>Arquitetura</w:t>
      </w:r>
      <w:proofErr w:type="spellEnd"/>
      <w:r w:rsidRPr="009D4864">
        <w:rPr>
          <w:b/>
          <w:bCs/>
          <w:lang w:val="en-GB"/>
        </w:rPr>
        <w:t>:</w:t>
      </w:r>
      <w:r w:rsidRPr="009D4864">
        <w:rPr>
          <w:lang w:val="en-GB"/>
        </w:rPr>
        <w:t xml:space="preserve"> MVC (Model-View-Controller)</w:t>
      </w:r>
    </w:p>
    <w:p w14:paraId="2522812A" w14:textId="77777777" w:rsidR="005D0017" w:rsidRPr="009D4864" w:rsidRDefault="005D0017" w:rsidP="005D0017">
      <w:pPr>
        <w:pStyle w:val="ListParagraph"/>
        <w:rPr>
          <w:lang w:val="en-GB"/>
        </w:rPr>
      </w:pPr>
    </w:p>
    <w:p w14:paraId="7602A528" w14:textId="49AEF5FB" w:rsidR="009D4864" w:rsidRDefault="009D4864" w:rsidP="009D4864">
      <w:pPr>
        <w:pStyle w:val="Heading2"/>
      </w:pPr>
      <w:bookmarkStart w:id="25" w:name="_Toc201934687"/>
      <w:proofErr w:type="spellStart"/>
      <w:r>
        <w:t>Principíos</w:t>
      </w:r>
      <w:proofErr w:type="spellEnd"/>
      <w:r>
        <w:t xml:space="preserve"> e Boas Práticas</w:t>
      </w:r>
      <w:bookmarkEnd w:id="25"/>
    </w:p>
    <w:p w14:paraId="214AC185" w14:textId="55567C0D" w:rsidR="005D0017" w:rsidRPr="005D0017" w:rsidRDefault="005D001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SoC</w:t>
      </w:r>
      <w:proofErr w:type="spellEnd"/>
      <w:r>
        <w:rPr>
          <w:b/>
          <w:bCs/>
        </w:rPr>
        <w:t xml:space="preserve"> (</w:t>
      </w:r>
      <w:proofErr w:type="spellStart"/>
      <w:r w:rsidRPr="005D0017">
        <w:rPr>
          <w:b/>
          <w:bCs/>
        </w:rPr>
        <w:t>Separation</w:t>
      </w:r>
      <w:proofErr w:type="spellEnd"/>
      <w:r w:rsidRPr="005D0017">
        <w:rPr>
          <w:b/>
          <w:bCs/>
        </w:rPr>
        <w:t xml:space="preserve"> </w:t>
      </w:r>
      <w:proofErr w:type="spellStart"/>
      <w:r w:rsidRPr="005D0017">
        <w:rPr>
          <w:b/>
          <w:bCs/>
        </w:rPr>
        <w:t>of</w:t>
      </w:r>
      <w:proofErr w:type="spellEnd"/>
      <w:r w:rsidRPr="005D0017">
        <w:rPr>
          <w:b/>
          <w:bCs/>
        </w:rPr>
        <w:t xml:space="preserve"> </w:t>
      </w:r>
      <w:proofErr w:type="spellStart"/>
      <w:r w:rsidRPr="005D0017">
        <w:rPr>
          <w:b/>
          <w:bCs/>
        </w:rPr>
        <w:t>Concerns</w:t>
      </w:r>
      <w:proofErr w:type="spellEnd"/>
      <w:r>
        <w:rPr>
          <w:b/>
          <w:bCs/>
        </w:rPr>
        <w:t>)</w:t>
      </w:r>
      <w:r w:rsidRPr="005D0017">
        <w:rPr>
          <w:b/>
          <w:bCs/>
        </w:rPr>
        <w:t>:</w:t>
      </w:r>
      <w:r w:rsidRPr="005D0017">
        <w:t xml:space="preserve"> Clara separação entre camadas</w:t>
      </w:r>
    </w:p>
    <w:p w14:paraId="0BBACC1B" w14:textId="3FFE037C" w:rsidR="005D0017" w:rsidRDefault="009D4864">
      <w:pPr>
        <w:pStyle w:val="ListParagraph"/>
        <w:numPr>
          <w:ilvl w:val="0"/>
          <w:numId w:val="13"/>
        </w:numPr>
      </w:pPr>
      <w:r w:rsidRPr="009D4864">
        <w:rPr>
          <w:b/>
          <w:bCs/>
        </w:rPr>
        <w:t>DRY (</w:t>
      </w:r>
      <w:proofErr w:type="spellStart"/>
      <w:r w:rsidRPr="009D4864">
        <w:rPr>
          <w:b/>
          <w:bCs/>
        </w:rPr>
        <w:t>Don't</w:t>
      </w:r>
      <w:proofErr w:type="spellEnd"/>
      <w:r w:rsidRPr="009D4864">
        <w:rPr>
          <w:b/>
          <w:bCs/>
        </w:rPr>
        <w:t xml:space="preserve"> </w:t>
      </w:r>
      <w:proofErr w:type="spellStart"/>
      <w:r w:rsidRPr="009D4864">
        <w:rPr>
          <w:b/>
          <w:bCs/>
        </w:rPr>
        <w:t>Repeat</w:t>
      </w:r>
      <w:proofErr w:type="spellEnd"/>
      <w:r w:rsidRPr="009D4864">
        <w:rPr>
          <w:b/>
          <w:bCs/>
        </w:rPr>
        <w:t xml:space="preserve"> </w:t>
      </w:r>
      <w:proofErr w:type="spellStart"/>
      <w:r w:rsidRPr="009D4864">
        <w:rPr>
          <w:b/>
          <w:bCs/>
        </w:rPr>
        <w:t>Yourself</w:t>
      </w:r>
      <w:proofErr w:type="spellEnd"/>
      <w:r w:rsidRPr="009D4864">
        <w:rPr>
          <w:b/>
          <w:bCs/>
        </w:rPr>
        <w:t>):</w:t>
      </w:r>
      <w:r>
        <w:t xml:space="preserve"> Reutilização de código</w:t>
      </w:r>
    </w:p>
    <w:p w14:paraId="6F635521" w14:textId="1834E33B" w:rsidR="009D4864" w:rsidRDefault="005D0017">
      <w:pPr>
        <w:pStyle w:val="ListParagraph"/>
        <w:numPr>
          <w:ilvl w:val="0"/>
          <w:numId w:val="13"/>
        </w:numPr>
      </w:pPr>
      <w:r w:rsidRPr="005D0017">
        <w:rPr>
          <w:b/>
          <w:bCs/>
        </w:rPr>
        <w:t xml:space="preserve">SOLID </w:t>
      </w:r>
      <w:proofErr w:type="spellStart"/>
      <w:r w:rsidRPr="005D0017">
        <w:rPr>
          <w:b/>
          <w:bCs/>
        </w:rPr>
        <w:t>Principles</w:t>
      </w:r>
      <w:proofErr w:type="spellEnd"/>
      <w:r w:rsidRPr="005D0017">
        <w:rPr>
          <w:b/>
          <w:bCs/>
        </w:rPr>
        <w:t>:</w:t>
      </w:r>
      <w:r>
        <w:t xml:space="preserve"> Design orientado a objetos</w:t>
      </w:r>
    </w:p>
    <w:p w14:paraId="50C5BA9D" w14:textId="77777777" w:rsidR="009D4864" w:rsidRDefault="009D4864">
      <w:pPr>
        <w:pStyle w:val="ListParagraph"/>
        <w:numPr>
          <w:ilvl w:val="0"/>
          <w:numId w:val="13"/>
        </w:numPr>
      </w:pPr>
      <w:proofErr w:type="spellStart"/>
      <w:r w:rsidRPr="009D4864">
        <w:rPr>
          <w:b/>
          <w:bCs/>
        </w:rPr>
        <w:t>Clean</w:t>
      </w:r>
      <w:proofErr w:type="spellEnd"/>
      <w:r w:rsidRPr="009D4864">
        <w:rPr>
          <w:b/>
          <w:bCs/>
        </w:rPr>
        <w:t xml:space="preserve"> </w:t>
      </w:r>
      <w:proofErr w:type="spellStart"/>
      <w:r w:rsidRPr="009D4864">
        <w:rPr>
          <w:b/>
          <w:bCs/>
        </w:rPr>
        <w:t>Code</w:t>
      </w:r>
      <w:proofErr w:type="spellEnd"/>
      <w:r w:rsidRPr="009D4864">
        <w:rPr>
          <w:b/>
          <w:bCs/>
        </w:rPr>
        <w:t>:</w:t>
      </w:r>
      <w:r>
        <w:t xml:space="preserve"> Código limpo e bem documentado</w:t>
      </w:r>
    </w:p>
    <w:p w14:paraId="68A2F4D6" w14:textId="46C9A1BD" w:rsidR="005D0017" w:rsidRDefault="009D4864">
      <w:pPr>
        <w:pStyle w:val="ListParagraph"/>
        <w:numPr>
          <w:ilvl w:val="0"/>
          <w:numId w:val="13"/>
        </w:numPr>
      </w:pPr>
      <w:proofErr w:type="spellStart"/>
      <w:r w:rsidRPr="009D4864">
        <w:rPr>
          <w:b/>
          <w:bCs/>
        </w:rPr>
        <w:t>Responsive</w:t>
      </w:r>
      <w:proofErr w:type="spellEnd"/>
      <w:r w:rsidRPr="009D4864">
        <w:rPr>
          <w:b/>
          <w:bCs/>
        </w:rPr>
        <w:t xml:space="preserve"> Design:</w:t>
      </w:r>
      <w:r>
        <w:t xml:space="preserve"> Interface adaptável a diferentes dispositivos</w:t>
      </w:r>
    </w:p>
    <w:p w14:paraId="26E04163" w14:textId="77777777" w:rsidR="005D0017" w:rsidRDefault="005D0017" w:rsidP="005D0017">
      <w:pPr>
        <w:pStyle w:val="ListParagraph"/>
      </w:pPr>
    </w:p>
    <w:p w14:paraId="155B1497" w14:textId="7D8FF51B" w:rsidR="009D4864" w:rsidRDefault="009D4864" w:rsidP="009D4864">
      <w:pPr>
        <w:pStyle w:val="Heading2"/>
      </w:pPr>
      <w:bookmarkStart w:id="26" w:name="_Toc201934688"/>
      <w:r>
        <w:t>Abordagens Técnicas</w:t>
      </w:r>
      <w:bookmarkEnd w:id="26"/>
    </w:p>
    <w:p w14:paraId="46354B4B" w14:textId="4C6D25F8" w:rsidR="005D0017" w:rsidRDefault="005D0017">
      <w:pPr>
        <w:pStyle w:val="ListParagraph"/>
        <w:numPr>
          <w:ilvl w:val="0"/>
          <w:numId w:val="14"/>
        </w:numPr>
      </w:pPr>
      <w:proofErr w:type="spellStart"/>
      <w:r w:rsidRPr="005D0017">
        <w:rPr>
          <w:b/>
          <w:bCs/>
        </w:rPr>
        <w:t>Helper</w:t>
      </w:r>
      <w:proofErr w:type="spellEnd"/>
      <w:r w:rsidRPr="005D0017">
        <w:rPr>
          <w:b/>
          <w:bCs/>
        </w:rPr>
        <w:t xml:space="preserve"> Classes </w:t>
      </w:r>
      <w:proofErr w:type="spellStart"/>
      <w:r w:rsidRPr="005D0017">
        <w:rPr>
          <w:b/>
          <w:bCs/>
        </w:rPr>
        <w:t>Pattern</w:t>
      </w:r>
      <w:proofErr w:type="spellEnd"/>
      <w:r w:rsidRPr="005D0017">
        <w:rPr>
          <w:b/>
          <w:bCs/>
        </w:rPr>
        <w:t>:</w:t>
      </w:r>
      <w:r>
        <w:t xml:space="preserve"> Classes especializadas para operações de negócio </w:t>
      </w:r>
    </w:p>
    <w:p w14:paraId="05964C46" w14:textId="77777777" w:rsidR="005D0017" w:rsidRDefault="005D0017">
      <w:pPr>
        <w:pStyle w:val="ListParagraph"/>
        <w:numPr>
          <w:ilvl w:val="0"/>
          <w:numId w:val="14"/>
        </w:numPr>
      </w:pPr>
      <w:proofErr w:type="spellStart"/>
      <w:r w:rsidRPr="005D0017">
        <w:rPr>
          <w:b/>
          <w:bCs/>
        </w:rPr>
        <w:t>Session</w:t>
      </w:r>
      <w:proofErr w:type="spellEnd"/>
      <w:r w:rsidRPr="005D0017">
        <w:rPr>
          <w:b/>
          <w:bCs/>
        </w:rPr>
        <w:t xml:space="preserve"> Management:</w:t>
      </w:r>
      <w:r>
        <w:t xml:space="preserve"> Gestão de estado do utilizador através de </w:t>
      </w:r>
      <w:proofErr w:type="spellStart"/>
      <w:r>
        <w:t>HttpContext.Session</w:t>
      </w:r>
      <w:proofErr w:type="spellEnd"/>
    </w:p>
    <w:p w14:paraId="71F8CC9A" w14:textId="12567217" w:rsidR="005D0017" w:rsidRDefault="005D0017">
      <w:pPr>
        <w:pStyle w:val="ListParagraph"/>
        <w:numPr>
          <w:ilvl w:val="0"/>
          <w:numId w:val="14"/>
        </w:numPr>
      </w:pPr>
      <w:r w:rsidRPr="005D0017">
        <w:rPr>
          <w:b/>
          <w:bCs/>
        </w:rPr>
        <w:t xml:space="preserve">Base </w:t>
      </w:r>
      <w:proofErr w:type="spellStart"/>
      <w:r w:rsidRPr="005D0017">
        <w:rPr>
          <w:b/>
          <w:bCs/>
        </w:rPr>
        <w:t>Controller</w:t>
      </w:r>
      <w:proofErr w:type="spellEnd"/>
      <w:r w:rsidRPr="005D0017">
        <w:rPr>
          <w:b/>
          <w:bCs/>
        </w:rPr>
        <w:t xml:space="preserve"> </w:t>
      </w:r>
      <w:proofErr w:type="spellStart"/>
      <w:r w:rsidRPr="005D0017">
        <w:rPr>
          <w:b/>
          <w:bCs/>
        </w:rPr>
        <w:t>Pattern</w:t>
      </w:r>
      <w:proofErr w:type="spellEnd"/>
      <w:r w:rsidRPr="005D0017">
        <w:rPr>
          <w:b/>
          <w:bCs/>
        </w:rPr>
        <w:t>:</w:t>
      </w:r>
      <w:r>
        <w:t xml:space="preserve"> Controlador genérico para funcionalidades comuns</w:t>
      </w:r>
    </w:p>
    <w:p w14:paraId="70CE3278" w14:textId="77777777" w:rsidR="005D0017" w:rsidRDefault="005D0017">
      <w:pPr>
        <w:pStyle w:val="ListParagraph"/>
        <w:numPr>
          <w:ilvl w:val="0"/>
          <w:numId w:val="14"/>
        </w:numPr>
      </w:pPr>
      <w:proofErr w:type="spellStart"/>
      <w:r w:rsidRPr="005D0017">
        <w:rPr>
          <w:b/>
          <w:bCs/>
        </w:rPr>
        <w:t>Stored</w:t>
      </w:r>
      <w:proofErr w:type="spellEnd"/>
      <w:r w:rsidRPr="005D0017">
        <w:rPr>
          <w:b/>
          <w:bCs/>
        </w:rPr>
        <w:t xml:space="preserve"> </w:t>
      </w:r>
      <w:proofErr w:type="spellStart"/>
      <w:r w:rsidRPr="005D0017">
        <w:rPr>
          <w:b/>
          <w:bCs/>
        </w:rPr>
        <w:t>Procedures</w:t>
      </w:r>
      <w:proofErr w:type="spellEnd"/>
      <w:r w:rsidRPr="005D0017">
        <w:rPr>
          <w:b/>
          <w:bCs/>
        </w:rPr>
        <w:t>:</w:t>
      </w:r>
      <w:r>
        <w:t xml:space="preserve"> Para todas as operações CRUD na base de dados</w:t>
      </w:r>
    </w:p>
    <w:p w14:paraId="31730F9E" w14:textId="77777777" w:rsidR="005D0017" w:rsidRDefault="005D0017">
      <w:pPr>
        <w:pStyle w:val="ListParagraph"/>
        <w:numPr>
          <w:ilvl w:val="0"/>
          <w:numId w:val="14"/>
        </w:numPr>
      </w:pPr>
      <w:proofErr w:type="spellStart"/>
      <w:r w:rsidRPr="005D0017">
        <w:rPr>
          <w:b/>
          <w:bCs/>
        </w:rPr>
        <w:t>Configuration</w:t>
      </w:r>
      <w:proofErr w:type="spellEnd"/>
      <w:r w:rsidRPr="005D0017">
        <w:rPr>
          <w:b/>
          <w:bCs/>
        </w:rPr>
        <w:t xml:space="preserve"> Management: </w:t>
      </w:r>
      <w:r>
        <w:t xml:space="preserve">Configuração externa através de </w:t>
      </w:r>
      <w:proofErr w:type="spellStart"/>
      <w:proofErr w:type="gramStart"/>
      <w:r>
        <w:t>appsettings.json</w:t>
      </w:r>
      <w:proofErr w:type="spellEnd"/>
      <w:proofErr w:type="gramEnd"/>
    </w:p>
    <w:p w14:paraId="59F14647" w14:textId="19638B6A" w:rsidR="005D0017" w:rsidRDefault="005D0017">
      <w:pPr>
        <w:pStyle w:val="ListParagraph"/>
        <w:numPr>
          <w:ilvl w:val="0"/>
          <w:numId w:val="14"/>
        </w:numPr>
      </w:pPr>
      <w:r w:rsidRPr="005D0017">
        <w:rPr>
          <w:b/>
          <w:bCs/>
        </w:rPr>
        <w:t xml:space="preserve">JSON </w:t>
      </w:r>
      <w:proofErr w:type="spellStart"/>
      <w:r w:rsidRPr="005D0017">
        <w:rPr>
          <w:b/>
          <w:bCs/>
        </w:rPr>
        <w:t>Serialization</w:t>
      </w:r>
      <w:proofErr w:type="spellEnd"/>
      <w:r w:rsidRPr="005D0017">
        <w:rPr>
          <w:b/>
          <w:bCs/>
        </w:rPr>
        <w:t>:</w:t>
      </w:r>
      <w:r>
        <w:t xml:space="preserve"> Para persistência de dados de sessão</w:t>
      </w:r>
    </w:p>
    <w:p w14:paraId="18220676" w14:textId="77777777" w:rsidR="005D0017" w:rsidRDefault="005D0017">
      <w:pPr>
        <w:pStyle w:val="ListParagraph"/>
        <w:numPr>
          <w:ilvl w:val="0"/>
          <w:numId w:val="14"/>
        </w:numPr>
      </w:pPr>
      <w:r w:rsidRPr="005D0017">
        <w:rPr>
          <w:b/>
          <w:bCs/>
        </w:rPr>
        <w:t>GUID-</w:t>
      </w:r>
      <w:proofErr w:type="spellStart"/>
      <w:r w:rsidRPr="005D0017">
        <w:rPr>
          <w:b/>
          <w:bCs/>
        </w:rPr>
        <w:t>based</w:t>
      </w:r>
      <w:proofErr w:type="spellEnd"/>
      <w:r w:rsidRPr="005D0017">
        <w:rPr>
          <w:b/>
          <w:bCs/>
        </w:rPr>
        <w:t xml:space="preserve"> </w:t>
      </w:r>
      <w:proofErr w:type="spellStart"/>
      <w:r w:rsidRPr="005D0017">
        <w:rPr>
          <w:b/>
          <w:bCs/>
        </w:rPr>
        <w:t>Identification</w:t>
      </w:r>
      <w:proofErr w:type="spellEnd"/>
      <w:r w:rsidRPr="005D0017">
        <w:rPr>
          <w:b/>
          <w:bCs/>
        </w:rPr>
        <w:t>:</w:t>
      </w:r>
      <w:r>
        <w:t xml:space="preserve"> Para identificação única de entidades</w:t>
      </w:r>
    </w:p>
    <w:p w14:paraId="75FA29B1" w14:textId="6408F723" w:rsidR="009D4864" w:rsidRDefault="009D4864">
      <w:pPr>
        <w:pStyle w:val="ListParagraph"/>
        <w:numPr>
          <w:ilvl w:val="0"/>
          <w:numId w:val="14"/>
        </w:numPr>
        <w:rPr>
          <w:b/>
          <w:bCs/>
        </w:rPr>
      </w:pPr>
      <w:r>
        <w:br w:type="page"/>
      </w:r>
    </w:p>
    <w:p w14:paraId="15646E28" w14:textId="638810D2" w:rsidR="009D7417" w:rsidRPr="00C24CE8" w:rsidRDefault="009D7417" w:rsidP="009D7417">
      <w:pPr>
        <w:pStyle w:val="Heading2"/>
      </w:pPr>
      <w:bookmarkStart w:id="27" w:name="_Toc201934689"/>
      <w:r w:rsidRPr="00C24CE8">
        <w:lastRenderedPageBreak/>
        <w:t>Diagrama de classes</w:t>
      </w:r>
      <w:bookmarkEnd w:id="27"/>
    </w:p>
    <w:p w14:paraId="338A756D" w14:textId="44845B70" w:rsidR="009D7417" w:rsidRPr="00C24CE8" w:rsidRDefault="00CF50A0" w:rsidP="00C24CE8">
      <w:pPr>
        <w:pStyle w:val="Caption"/>
        <w:jc w:val="both"/>
      </w:pPr>
      <w:bookmarkStart w:id="28" w:name="_Toc201934648"/>
      <w:bookmarkStart w:id="29" w:name="_Toc201936253"/>
      <w:r>
        <w:rPr>
          <w:rFonts w:ascii="Calibri" w:eastAsiaTheme="minorHAnsi" w:hAnsi="Calibri" w:cs="Arial"/>
          <w:bCs w:val="0"/>
          <w:i w:val="0"/>
          <w:noProof/>
          <w:kern w:val="2"/>
          <w:sz w:val="24"/>
          <w:szCs w:val="24"/>
          <w:lang w:eastAsia="en-US"/>
          <w14:ligatures w14:val="standardContextual"/>
        </w:rPr>
        <w:drawing>
          <wp:inline distT="0" distB="0" distL="0" distR="0" wp14:anchorId="36294287" wp14:editId="19F10486">
            <wp:extent cx="5589905" cy="4389120"/>
            <wp:effectExtent l="0" t="0" r="0" b="0"/>
            <wp:docPr id="98077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CE8">
        <w:t xml:space="preserve">Figura </w:t>
      </w:r>
      <w:r w:rsidR="00C24CE8">
        <w:fldChar w:fldCharType="begin"/>
      </w:r>
      <w:r w:rsidR="00C24CE8">
        <w:instrText xml:space="preserve"> SEQ Figura \* ARABIC </w:instrText>
      </w:r>
      <w:r w:rsidR="00C24CE8">
        <w:fldChar w:fldCharType="separate"/>
      </w:r>
      <w:r w:rsidR="00276531">
        <w:rPr>
          <w:noProof/>
        </w:rPr>
        <w:t>1</w:t>
      </w:r>
      <w:r w:rsidR="00C24CE8">
        <w:fldChar w:fldCharType="end"/>
      </w:r>
      <w:r w:rsidR="00C24CE8">
        <w:t>- Diagrama de classes</w:t>
      </w:r>
      <w:bookmarkEnd w:id="28"/>
      <w:bookmarkEnd w:id="29"/>
    </w:p>
    <w:p w14:paraId="4F8630F5" w14:textId="77777777" w:rsidR="00CF50A0" w:rsidRDefault="009D7417">
      <w:pPr>
        <w:spacing w:after="160" w:line="278" w:lineRule="auto"/>
        <w:jc w:val="left"/>
      </w:pPr>
      <w:r w:rsidRPr="00C24CE8">
        <w:br w:type="page"/>
      </w:r>
    </w:p>
    <w:p w14:paraId="67773B40" w14:textId="77777777" w:rsidR="00CF50A0" w:rsidRDefault="00CF50A0" w:rsidP="00CF50A0">
      <w:pPr>
        <w:keepNext/>
        <w:spacing w:after="160" w:line="278" w:lineRule="auto"/>
        <w:jc w:val="left"/>
      </w:pPr>
      <w:r>
        <w:rPr>
          <w:noProof/>
        </w:rPr>
        <w:lastRenderedPageBreak/>
        <w:drawing>
          <wp:inline distT="0" distB="0" distL="0" distR="0" wp14:anchorId="3E7807F4" wp14:editId="71DADB1B">
            <wp:extent cx="5939790" cy="3546475"/>
            <wp:effectExtent l="0" t="0" r="3810" b="0"/>
            <wp:docPr id="1455110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8F07F" w14:textId="583DC37E" w:rsidR="00CF50A0" w:rsidRDefault="00CF50A0" w:rsidP="00CF50A0">
      <w:pPr>
        <w:pStyle w:val="Caption"/>
        <w:jc w:val="left"/>
      </w:pPr>
      <w:bookmarkStart w:id="30" w:name="_Toc2019362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6531">
        <w:rPr>
          <w:noProof/>
        </w:rPr>
        <w:t>2</w:t>
      </w:r>
      <w:r>
        <w:fldChar w:fldCharType="end"/>
      </w:r>
      <w:r>
        <w:t xml:space="preserve"> - Diagrama de </w:t>
      </w:r>
      <w:proofErr w:type="spellStart"/>
      <w:r>
        <w:t>clases</w:t>
      </w:r>
      <w:proofErr w:type="spellEnd"/>
      <w:r>
        <w:t xml:space="preserve"> (futuro)</w:t>
      </w:r>
      <w:bookmarkEnd w:id="30"/>
    </w:p>
    <w:p w14:paraId="4C90B03B" w14:textId="2DEC90AE" w:rsidR="00CF50A0" w:rsidRPr="00C24CE8" w:rsidRDefault="00CF50A0" w:rsidP="00CF50A0">
      <w:pPr>
        <w:spacing w:after="160" w:line="278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08BC9BB" w14:textId="77777777" w:rsidR="009D7417" w:rsidRPr="00C24CE8" w:rsidRDefault="009D7417" w:rsidP="009D7417">
      <w:pPr>
        <w:pStyle w:val="Heading2"/>
      </w:pPr>
      <w:bookmarkStart w:id="31" w:name="_Toc201934690"/>
      <w:r w:rsidRPr="00C24CE8">
        <w:lastRenderedPageBreak/>
        <w:t>Diagrama de use cases</w:t>
      </w:r>
      <w:bookmarkEnd w:id="31"/>
    </w:p>
    <w:p w14:paraId="4A804FEE" w14:textId="77777777" w:rsidR="00C24CE8" w:rsidRDefault="009D7417" w:rsidP="005D0017">
      <w:r w:rsidRPr="00C24CE8">
        <w:rPr>
          <w:noProof/>
        </w:rPr>
        <w:drawing>
          <wp:inline distT="0" distB="0" distL="0" distR="0" wp14:anchorId="3365DC8A" wp14:editId="60E2CC0E">
            <wp:extent cx="5931535" cy="4460875"/>
            <wp:effectExtent l="0" t="0" r="0" b="0"/>
            <wp:docPr id="1334045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11EF" w14:textId="0A0B018E" w:rsidR="00CF50A0" w:rsidRDefault="00C24CE8" w:rsidP="00CF50A0">
      <w:pPr>
        <w:pStyle w:val="Caption"/>
        <w:jc w:val="both"/>
      </w:pPr>
      <w:bookmarkStart w:id="32" w:name="_Toc201934649"/>
      <w:bookmarkStart w:id="33" w:name="_Toc201936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6531">
        <w:rPr>
          <w:noProof/>
        </w:rPr>
        <w:t>3</w:t>
      </w:r>
      <w:r>
        <w:fldChar w:fldCharType="end"/>
      </w:r>
      <w:r>
        <w:t>- Diagrama de use cases</w:t>
      </w:r>
      <w:bookmarkEnd w:id="32"/>
      <w:bookmarkEnd w:id="33"/>
    </w:p>
    <w:p w14:paraId="2868657F" w14:textId="77777777" w:rsidR="00CF50A0" w:rsidRDefault="00CF50A0" w:rsidP="00CF50A0">
      <w:pPr>
        <w:rPr>
          <w:lang w:eastAsia="pt-PT"/>
        </w:rPr>
      </w:pPr>
    </w:p>
    <w:p w14:paraId="426BE99E" w14:textId="40EE22F2" w:rsidR="00CF50A0" w:rsidRPr="00CF50A0" w:rsidRDefault="00CF50A0" w:rsidP="00CF50A0">
      <w:pPr>
        <w:spacing w:after="160" w:line="278" w:lineRule="auto"/>
        <w:ind w:firstLine="0"/>
        <w:jc w:val="left"/>
        <w:rPr>
          <w:lang w:eastAsia="pt-PT"/>
        </w:rPr>
      </w:pPr>
      <w:r>
        <w:rPr>
          <w:lang w:eastAsia="pt-PT"/>
        </w:rPr>
        <w:br w:type="page"/>
      </w:r>
    </w:p>
    <w:p w14:paraId="59F20B0C" w14:textId="77777777" w:rsidR="00CF50A0" w:rsidRDefault="00CF50A0" w:rsidP="00CF50A0">
      <w:pPr>
        <w:pStyle w:val="Heading2"/>
      </w:pPr>
      <w:r>
        <w:lastRenderedPageBreak/>
        <w:t>Diagrama Entidade Relacionamento</w:t>
      </w:r>
    </w:p>
    <w:p w14:paraId="0F43DD16" w14:textId="6BE7D02D" w:rsidR="00CF50A0" w:rsidRPr="00CF50A0" w:rsidRDefault="00CF50A0" w:rsidP="00CF50A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2A3813" wp14:editId="3E691851">
                <wp:simplePos x="0" y="0"/>
                <wp:positionH relativeFrom="column">
                  <wp:posOffset>0</wp:posOffset>
                </wp:positionH>
                <wp:positionV relativeFrom="paragraph">
                  <wp:posOffset>2821940</wp:posOffset>
                </wp:positionV>
                <wp:extent cx="5939790" cy="635"/>
                <wp:effectExtent l="0" t="0" r="0" b="0"/>
                <wp:wrapTopAndBottom/>
                <wp:docPr id="8928848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F97E5" w14:textId="7D142339" w:rsidR="00CF50A0" w:rsidRPr="001D3AA8" w:rsidRDefault="00CF50A0" w:rsidP="00CF50A0">
                            <w:pPr>
                              <w:pStyle w:val="Caption"/>
                              <w:rPr>
                                <w:rFonts w:ascii="Calibri" w:eastAsiaTheme="minorHAnsi" w:hAnsi="Calibri" w:cs="Arial"/>
                                <w:noProof/>
                                <w:lang w:eastAsia="en-US"/>
                              </w:rPr>
                            </w:pPr>
                            <w:bookmarkStart w:id="34" w:name="_Toc20193625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76531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Diagrama Entidade Relacionamento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2A381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22.2pt;width:467.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" stroked="f">
                <v:textbox style="mso-fit-shape-to-text:t" inset="0,0,0,0">
                  <w:txbxContent>
                    <w:p w14:paraId="58AF97E5" w14:textId="7D142339" w:rsidR="00CF50A0" w:rsidRPr="001D3AA8" w:rsidRDefault="00CF50A0" w:rsidP="00CF50A0">
                      <w:pPr>
                        <w:pStyle w:val="Caption"/>
                        <w:rPr>
                          <w:rFonts w:ascii="Calibri" w:eastAsiaTheme="minorHAnsi" w:hAnsi="Calibri" w:cs="Arial"/>
                          <w:noProof/>
                          <w:lang w:eastAsia="en-US"/>
                        </w:rPr>
                      </w:pPr>
                      <w:bookmarkStart w:id="35" w:name="_Toc20193625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76531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Diagrama Entidade Relacionamento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0AAD70E" wp14:editId="4912351C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939790" cy="2321560"/>
            <wp:effectExtent l="0" t="0" r="3810" b="2540"/>
            <wp:wrapTopAndBottom/>
            <wp:docPr id="425564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A5256" w14:textId="279B03D0" w:rsidR="00AB1269" w:rsidRDefault="00AB1269" w:rsidP="00CF50A0">
      <w:pPr>
        <w:pStyle w:val="Heading2"/>
        <w:numPr>
          <w:ilvl w:val="0"/>
          <w:numId w:val="0"/>
        </w:numPr>
        <w:ind w:left="792"/>
      </w:pPr>
      <w:r w:rsidRPr="00C24CE8">
        <w:br w:type="page"/>
      </w:r>
    </w:p>
    <w:p w14:paraId="452B4A96" w14:textId="109C2327" w:rsidR="00CA5AB5" w:rsidRDefault="00CA5AB5" w:rsidP="00CA5AB5">
      <w:pPr>
        <w:pStyle w:val="Heading1"/>
      </w:pPr>
      <w:bookmarkStart w:id="36" w:name="_Toc201934691"/>
      <w:r>
        <w:lastRenderedPageBreak/>
        <w:t>Desenvolvimento</w:t>
      </w:r>
      <w:bookmarkEnd w:id="36"/>
    </w:p>
    <w:p w14:paraId="20347722" w14:textId="7309E240" w:rsidR="00CA5AB5" w:rsidRDefault="00323BE4" w:rsidP="00323BE4">
      <w:pPr>
        <w:pStyle w:val="Heading2"/>
      </w:pPr>
      <w:bookmarkStart w:id="37" w:name="_Toc201934692"/>
      <w:r>
        <w:t>Arquitetura da Aplicação</w:t>
      </w:r>
      <w:bookmarkEnd w:id="37"/>
    </w:p>
    <w:p w14:paraId="391861D5" w14:textId="62FB34E4" w:rsidR="00323BE4" w:rsidRDefault="00323BE4" w:rsidP="00323BE4">
      <w:r>
        <w:t xml:space="preserve">A aplicação </w:t>
      </w:r>
      <w:proofErr w:type="spellStart"/>
      <w:r>
        <w:t>SmartSaving</w:t>
      </w:r>
      <w:proofErr w:type="spellEnd"/>
      <w:r>
        <w:t xml:space="preserve"> foi desenvolvida com base no padrão </w:t>
      </w:r>
      <w:proofErr w:type="spellStart"/>
      <w:r>
        <w:t>Model-View-Controller</w:t>
      </w:r>
      <w:proofErr w:type="spellEnd"/>
      <w:r>
        <w:t xml:space="preserve"> (MVC), permitindo uma clara separação de responsabilidades e uma maior escalabilidade do sistema. Esta abordagem estruturada divide o código em três grandes componentes: a camada de dados (</w:t>
      </w:r>
      <w:proofErr w:type="spellStart"/>
      <w:r>
        <w:t>Model</w:t>
      </w:r>
      <w:proofErr w:type="spellEnd"/>
      <w:r>
        <w:t>), a camada de controlo (</w:t>
      </w:r>
      <w:proofErr w:type="spellStart"/>
      <w:r>
        <w:t>Controller</w:t>
      </w:r>
      <w:proofErr w:type="spellEnd"/>
      <w:r>
        <w:t>) e a camada de apresentação (</w:t>
      </w:r>
      <w:proofErr w:type="spellStart"/>
      <w:r>
        <w:t>View</w:t>
      </w:r>
      <w:proofErr w:type="spellEnd"/>
      <w:r>
        <w:t>).</w:t>
      </w:r>
    </w:p>
    <w:p w14:paraId="776DEB10" w14:textId="77777777" w:rsidR="00323BE4" w:rsidRDefault="00323BE4" w:rsidP="00323BE4"/>
    <w:p w14:paraId="4EDFB7FA" w14:textId="77777777" w:rsidR="00323BE4" w:rsidRDefault="00323BE4" w:rsidP="00323BE4">
      <w:r>
        <w:t xml:space="preserve">Na camada </w:t>
      </w:r>
      <w:proofErr w:type="spellStart"/>
      <w:r>
        <w:t>Model</w:t>
      </w:r>
      <w:proofErr w:type="spellEnd"/>
      <w:r>
        <w:t xml:space="preserve">, encontram-se definidas as principais entidades da aplicação, tais como o </w:t>
      </w:r>
      <w:proofErr w:type="spellStart"/>
      <w:r w:rsidRPr="00323BE4">
        <w:rPr>
          <w:b/>
          <w:bCs/>
        </w:rPr>
        <w:t>User</w:t>
      </w:r>
      <w:proofErr w:type="spellEnd"/>
      <w:r>
        <w:t>, que representa os utilizadores com diferentes níveis de acesso 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Admin</w:t>
      </w:r>
      <w:proofErr w:type="spellEnd"/>
      <w:r>
        <w:t xml:space="preserve"> e </w:t>
      </w:r>
      <w:proofErr w:type="spellStart"/>
      <w:r>
        <w:t>Owner</w:t>
      </w:r>
      <w:proofErr w:type="spellEnd"/>
      <w:r>
        <w:t xml:space="preserve">), o </w:t>
      </w:r>
      <w:proofErr w:type="spellStart"/>
      <w:r w:rsidRPr="00323BE4">
        <w:rPr>
          <w:b/>
          <w:bCs/>
        </w:rPr>
        <w:t>Tracker</w:t>
      </w:r>
      <w:proofErr w:type="spellEnd"/>
      <w:r>
        <w:t xml:space="preserve">, que centraliza os controladores financeiros mensais, a </w:t>
      </w:r>
      <w:proofErr w:type="spellStart"/>
      <w:r w:rsidRPr="00323BE4">
        <w:rPr>
          <w:b/>
          <w:bCs/>
        </w:rPr>
        <w:t>Transaction</w:t>
      </w:r>
      <w:proofErr w:type="spellEnd"/>
      <w:r>
        <w:t xml:space="preserve">, responsável pela gestão individual de receitas e despesas, e a entidade </w:t>
      </w:r>
      <w:proofErr w:type="spellStart"/>
      <w:r w:rsidRPr="00323BE4">
        <w:rPr>
          <w:b/>
          <w:bCs/>
        </w:rPr>
        <w:t>Configuration</w:t>
      </w:r>
      <w:proofErr w:type="spellEnd"/>
      <w:r>
        <w:t>, que armazena as definições gerais da aplicação.</w:t>
      </w:r>
    </w:p>
    <w:p w14:paraId="77A1D2B3" w14:textId="77777777" w:rsidR="00323BE4" w:rsidRDefault="00323BE4" w:rsidP="00323BE4"/>
    <w:p w14:paraId="161D17EA" w14:textId="77777777" w:rsidR="00323BE4" w:rsidRDefault="00323BE4" w:rsidP="00323BE4">
      <w:r>
        <w:t xml:space="preserve">A camada de acesso a dados, designada por </w:t>
      </w:r>
      <w:proofErr w:type="spellStart"/>
      <w:r>
        <w:t>Helper</w:t>
      </w:r>
      <w:proofErr w:type="spellEnd"/>
      <w:r>
        <w:t xml:space="preserve">, abstrai as operações sobre a base de dados através de classes especializadas como </w:t>
      </w:r>
      <w:proofErr w:type="spellStart"/>
      <w:r w:rsidRPr="00323BE4">
        <w:rPr>
          <w:b/>
          <w:bCs/>
        </w:rPr>
        <w:t>UserHelper</w:t>
      </w:r>
      <w:proofErr w:type="spellEnd"/>
      <w:r>
        <w:t xml:space="preserve">, </w:t>
      </w:r>
      <w:proofErr w:type="spellStart"/>
      <w:r w:rsidRPr="00323BE4">
        <w:rPr>
          <w:b/>
          <w:bCs/>
        </w:rPr>
        <w:t>TrackerHelper</w:t>
      </w:r>
      <w:proofErr w:type="spellEnd"/>
      <w:r>
        <w:t xml:space="preserve"> e </w:t>
      </w:r>
      <w:proofErr w:type="spellStart"/>
      <w:r w:rsidRPr="00323BE4">
        <w:rPr>
          <w:b/>
          <w:bCs/>
        </w:rPr>
        <w:t>TransactionHelper</w:t>
      </w:r>
      <w:proofErr w:type="spellEnd"/>
      <w:r>
        <w:t xml:space="preserve">. Estas classes são responsáveis pelas operações CRUD e pelos cálculos associados, como o balanço financeiro. A </w:t>
      </w:r>
      <w:proofErr w:type="spellStart"/>
      <w:r w:rsidRPr="00323BE4">
        <w:rPr>
          <w:b/>
          <w:bCs/>
        </w:rPr>
        <w:t>BaseHelper</w:t>
      </w:r>
      <w:proofErr w:type="spellEnd"/>
      <w:r>
        <w:t xml:space="preserve"> fornece a ligação base </w:t>
      </w:r>
      <w:proofErr w:type="gramStart"/>
      <w:r>
        <w:t>à</w:t>
      </w:r>
      <w:proofErr w:type="gramEnd"/>
      <w:r>
        <w:t xml:space="preserve"> base de dados, centralizando a </w:t>
      </w:r>
      <w:proofErr w:type="spellStart"/>
      <w:r>
        <w:t>string</w:t>
      </w:r>
      <w:proofErr w:type="spellEnd"/>
      <w:r>
        <w:t xml:space="preserve"> de conexão.</w:t>
      </w:r>
    </w:p>
    <w:p w14:paraId="752B1B49" w14:textId="77777777" w:rsidR="00323BE4" w:rsidRDefault="00323BE4" w:rsidP="00323BE4"/>
    <w:p w14:paraId="11C2B0F7" w14:textId="77777777" w:rsidR="00323BE4" w:rsidRDefault="00323BE4" w:rsidP="00323BE4">
      <w:r>
        <w:t xml:space="preserve">A camada </w:t>
      </w:r>
      <w:proofErr w:type="spellStart"/>
      <w:r>
        <w:t>Controller</w:t>
      </w:r>
      <w:proofErr w:type="spellEnd"/>
      <w:r>
        <w:t xml:space="preserve"> é composta por vários controladores, como o </w:t>
      </w:r>
      <w:proofErr w:type="spellStart"/>
      <w:r w:rsidRPr="00323BE4">
        <w:rPr>
          <w:b/>
          <w:bCs/>
        </w:rPr>
        <w:t>AuthController</w:t>
      </w:r>
      <w:proofErr w:type="spellEnd"/>
      <w:r>
        <w:t xml:space="preserve">, que gere a autenticação e o registo de utilizadores; o </w:t>
      </w:r>
      <w:proofErr w:type="spellStart"/>
      <w:r w:rsidRPr="00323BE4">
        <w:rPr>
          <w:b/>
          <w:bCs/>
        </w:rPr>
        <w:t>HomeController</w:t>
      </w:r>
      <w:proofErr w:type="spellEnd"/>
      <w:r>
        <w:t xml:space="preserve">, que apresenta o </w:t>
      </w:r>
      <w:proofErr w:type="spellStart"/>
      <w:r>
        <w:t>dashboard</w:t>
      </w:r>
      <w:proofErr w:type="spellEnd"/>
      <w:r>
        <w:t xml:space="preserve"> principal com estatísticas; e o </w:t>
      </w:r>
      <w:proofErr w:type="spellStart"/>
      <w:r w:rsidRPr="00323BE4">
        <w:rPr>
          <w:b/>
          <w:bCs/>
        </w:rPr>
        <w:t>TrackerController</w:t>
      </w:r>
      <w:proofErr w:type="spellEnd"/>
      <w:r>
        <w:t xml:space="preserve">, que permite a gestão completa de </w:t>
      </w:r>
      <w:proofErr w:type="spellStart"/>
      <w:r>
        <w:t>trackers</w:t>
      </w:r>
      <w:proofErr w:type="spellEnd"/>
      <w:r>
        <w:t xml:space="preserve"> e das suas transações associadas. Um controlador base (</w:t>
      </w:r>
      <w:proofErr w:type="spellStart"/>
      <w:r w:rsidRPr="00323BE4">
        <w:rPr>
          <w:b/>
          <w:bCs/>
        </w:rPr>
        <w:t>GenericBaseController</w:t>
      </w:r>
      <w:proofErr w:type="spellEnd"/>
      <w:r>
        <w:t>) garante funcionalidades comuns de autenticação e autorização.</w:t>
      </w:r>
    </w:p>
    <w:p w14:paraId="750BA781" w14:textId="77777777" w:rsidR="00323BE4" w:rsidRDefault="00323BE4" w:rsidP="00323BE4"/>
    <w:p w14:paraId="09BB3C7E" w14:textId="40D47476" w:rsidR="00C34A32" w:rsidRDefault="00323BE4" w:rsidP="00323BE4">
      <w:r>
        <w:t xml:space="preserve">A interface da aplicação foi construída com </w:t>
      </w:r>
      <w:proofErr w:type="spellStart"/>
      <w:r>
        <w:t>Tailwind</w:t>
      </w:r>
      <w:proofErr w:type="spellEnd"/>
      <w:r>
        <w:t xml:space="preserve"> CSS, focando-se numa experiência responsiva e intuitiva. Estão incluídas vistas para autenticação (login, registo e perfil), bem como um </w:t>
      </w:r>
      <w:proofErr w:type="spellStart"/>
      <w:r>
        <w:t>dashboard</w:t>
      </w:r>
      <w:proofErr w:type="spellEnd"/>
      <w:r>
        <w:t xml:space="preserve"> </w:t>
      </w:r>
      <w:r>
        <w:t>interativo</w:t>
      </w:r>
      <w:r>
        <w:t xml:space="preserve">, formulários de gestão de transações e páginas dedicadas aos </w:t>
      </w:r>
      <w:proofErr w:type="spellStart"/>
      <w:r>
        <w:t>trackers</w:t>
      </w:r>
      <w:proofErr w:type="spellEnd"/>
      <w:r>
        <w:t xml:space="preserve"> financeiros.</w:t>
      </w:r>
    </w:p>
    <w:p w14:paraId="3184BAB8" w14:textId="77777777" w:rsidR="00C34A32" w:rsidRDefault="00C34A32">
      <w:pPr>
        <w:spacing w:after="160" w:line="278" w:lineRule="auto"/>
        <w:ind w:firstLine="0"/>
        <w:jc w:val="left"/>
      </w:pPr>
      <w:r>
        <w:br w:type="page"/>
      </w:r>
    </w:p>
    <w:p w14:paraId="13BFD17D" w14:textId="3C274DEA" w:rsidR="00323BE4" w:rsidRDefault="00C34A32" w:rsidP="00323BE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E4EE09" wp14:editId="21F10C0B">
                <wp:simplePos x="0" y="0"/>
                <wp:positionH relativeFrom="column">
                  <wp:posOffset>1724025</wp:posOffset>
                </wp:positionH>
                <wp:positionV relativeFrom="paragraph">
                  <wp:posOffset>6616065</wp:posOffset>
                </wp:positionV>
                <wp:extent cx="2486025" cy="635"/>
                <wp:effectExtent l="0" t="0" r="0" b="0"/>
                <wp:wrapTopAndBottom/>
                <wp:docPr id="1133474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04321" w14:textId="4F0C8091" w:rsidR="00C34A32" w:rsidRPr="00B92A2C" w:rsidRDefault="00C34A32" w:rsidP="00C34A32">
                            <w:pPr>
                              <w:pStyle w:val="Caption"/>
                              <w:rPr>
                                <w:rFonts w:ascii="Calibri" w:eastAsiaTheme="minorHAnsi" w:hAnsi="Calibri" w:cs="Arial"/>
                                <w:lang w:eastAsia="en-US"/>
                              </w:rPr>
                            </w:pPr>
                            <w:bookmarkStart w:id="38" w:name="_Toc201934650"/>
                            <w:bookmarkStart w:id="39" w:name="_Toc20193625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7653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- Sistema de Ficheiros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4EE09" id="_x0000_s1027" type="#_x0000_t202" style="position:absolute;left:0;text-align:left;margin-left:135.75pt;margin-top:520.95pt;width:195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RNt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nX25n4+k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" stroked="f">
                <v:textbox style="mso-fit-shape-to-text:t" inset="0,0,0,0">
                  <w:txbxContent>
                    <w:p w14:paraId="41404321" w14:textId="4F0C8091" w:rsidR="00C34A32" w:rsidRPr="00B92A2C" w:rsidRDefault="00C34A32" w:rsidP="00C34A32">
                      <w:pPr>
                        <w:pStyle w:val="Caption"/>
                        <w:rPr>
                          <w:rFonts w:ascii="Calibri" w:eastAsiaTheme="minorHAnsi" w:hAnsi="Calibri" w:cs="Arial"/>
                          <w:lang w:eastAsia="en-US"/>
                        </w:rPr>
                      </w:pPr>
                      <w:bookmarkStart w:id="40" w:name="_Toc201934650"/>
                      <w:bookmarkStart w:id="41" w:name="_Toc20193625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7653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- Sistema de Ficheiros</w:t>
                      </w:r>
                      <w:bookmarkEnd w:id="40"/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34A32">
        <w:drawing>
          <wp:anchor distT="0" distB="0" distL="114300" distR="114300" simplePos="0" relativeHeight="251658240" behindDoc="0" locked="0" layoutInCell="1" allowOverlap="1" wp14:anchorId="14877DF6" wp14:editId="58816BD7">
            <wp:simplePos x="0" y="0"/>
            <wp:positionH relativeFrom="margin">
              <wp:align>center</wp:align>
            </wp:positionH>
            <wp:positionV relativeFrom="paragraph">
              <wp:posOffset>33710</wp:posOffset>
            </wp:positionV>
            <wp:extent cx="2486372" cy="6525536"/>
            <wp:effectExtent l="0" t="0" r="9525" b="8890"/>
            <wp:wrapTopAndBottom/>
            <wp:docPr id="393192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92495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CAB38" w14:textId="67BDE292" w:rsidR="00323BE4" w:rsidRDefault="00323BE4">
      <w:pPr>
        <w:spacing w:after="160" w:line="278" w:lineRule="auto"/>
        <w:jc w:val="left"/>
        <w:rPr>
          <w:b/>
          <w:bCs/>
        </w:rPr>
      </w:pPr>
      <w:r>
        <w:br w:type="page"/>
      </w:r>
    </w:p>
    <w:p w14:paraId="7AA9D759" w14:textId="374ACB3C" w:rsidR="00323BE4" w:rsidRDefault="00323BE4" w:rsidP="00323BE4">
      <w:pPr>
        <w:pStyle w:val="Heading2"/>
      </w:pPr>
      <w:bookmarkStart w:id="42" w:name="_Toc201934693"/>
      <w:r>
        <w:lastRenderedPageBreak/>
        <w:t>Funcionalidades Principais</w:t>
      </w:r>
      <w:bookmarkEnd w:id="42"/>
    </w:p>
    <w:p w14:paraId="1A06E033" w14:textId="77777777" w:rsidR="00323BE4" w:rsidRDefault="00323BE4" w:rsidP="00323BE4">
      <w:r>
        <w:t>O sistema de autenticação implementado garante a segurança dos dados através da encriptação de passwords com SHA256, mantendo sessões seguras e um modelo hierárquico de permissões. É ainda possível aceder à aplicação de forma anónima através de um utilizador convidado, gerido automaticamente.</w:t>
      </w:r>
    </w:p>
    <w:p w14:paraId="14D3BEAD" w14:textId="77777777" w:rsidR="00323BE4" w:rsidRDefault="00323BE4" w:rsidP="00323BE4"/>
    <w:p w14:paraId="444F44C7" w14:textId="1A46A487" w:rsidR="00323BE4" w:rsidRDefault="00323BE4" w:rsidP="00323BE4">
      <w:r>
        <w:t xml:space="preserve">A gestão de </w:t>
      </w:r>
      <w:proofErr w:type="spellStart"/>
      <w:r>
        <w:t>trackers</w:t>
      </w:r>
      <w:proofErr w:type="spellEnd"/>
      <w:r>
        <w:t xml:space="preserve"> financeiros permite criar controladores mensais, visualizar estatísticas em tempo real, eliminar dados com confirmação prévia e aceder a análises detalhadas das transações realizadas. Estas transações são automaticamente categorizadas como receitas ou despesas, com os balanços financeiros a serem calculados em tempo real com base no tipo e valor de cada transação. O sistema valida todos os dados introduzidos, garantindo a consistência da informação.</w:t>
      </w:r>
    </w:p>
    <w:p w14:paraId="621066C9" w14:textId="77777777" w:rsidR="00E240AF" w:rsidRDefault="00E240AF" w:rsidP="00E240AF">
      <w:pPr>
        <w:keepNext/>
      </w:pPr>
      <w:r w:rsidRPr="00E240AF">
        <w:drawing>
          <wp:inline distT="0" distB="0" distL="0" distR="0" wp14:anchorId="0930247B" wp14:editId="28E2094F">
            <wp:extent cx="5943600" cy="2501265"/>
            <wp:effectExtent l="0" t="0" r="0" b="0"/>
            <wp:docPr id="191943848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38488" name="Picture 1" descr="A computer screen shot of a program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E1B3" w14:textId="0BE7CEAE" w:rsidR="00C34A32" w:rsidRDefault="00E240AF" w:rsidP="00E240AF">
      <w:pPr>
        <w:pStyle w:val="Caption"/>
        <w:jc w:val="both"/>
      </w:pPr>
      <w:bookmarkStart w:id="43" w:name="_Toc201934651"/>
      <w:bookmarkStart w:id="44" w:name="_Toc2019362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6531">
        <w:rPr>
          <w:noProof/>
        </w:rPr>
        <w:t>6</w:t>
      </w:r>
      <w:r>
        <w:fldChar w:fldCharType="end"/>
      </w:r>
      <w:r>
        <w:t xml:space="preserve"> - Encriptação de Password</w:t>
      </w:r>
      <w:bookmarkEnd w:id="43"/>
      <w:bookmarkEnd w:id="44"/>
    </w:p>
    <w:p w14:paraId="4B9FE01A" w14:textId="4F651EB0" w:rsidR="00E240AF" w:rsidRDefault="00E240AF">
      <w:pPr>
        <w:spacing w:after="160" w:line="278" w:lineRule="auto"/>
        <w:ind w:firstLine="0"/>
        <w:jc w:val="left"/>
      </w:pPr>
      <w:r>
        <w:br w:type="page"/>
      </w:r>
    </w:p>
    <w:p w14:paraId="75571D3A" w14:textId="77777777" w:rsidR="00E240AF" w:rsidRDefault="00E240AF" w:rsidP="00323BE4"/>
    <w:p w14:paraId="1466DE43" w14:textId="348DF86E" w:rsidR="00323BE4" w:rsidRDefault="00323BE4" w:rsidP="00323BE4">
      <w:pPr>
        <w:pStyle w:val="Heading2"/>
      </w:pPr>
      <w:bookmarkStart w:id="45" w:name="_Toc201934694"/>
      <w:r>
        <w:t>Aspetos Técnicos</w:t>
      </w:r>
      <w:bookmarkEnd w:id="45"/>
    </w:p>
    <w:p w14:paraId="6825F8CC" w14:textId="4FB33091" w:rsidR="00323BE4" w:rsidRDefault="00323BE4" w:rsidP="00323BE4">
      <w:r>
        <w:t xml:space="preserve">A aplicação utiliza uma base de dados SQL Server, recorrendo a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</w:t>
      </w:r>
      <w:r>
        <w:t>otimizadas</w:t>
      </w:r>
      <w:r>
        <w:t xml:space="preserve"> para a execução eficiente de todas as operações. Cada entidade é identificada de forma única através de </w:t>
      </w:r>
      <w:proofErr w:type="spellStart"/>
      <w:r>
        <w:t>GUIDs</w:t>
      </w:r>
      <w:proofErr w:type="spellEnd"/>
      <w:r>
        <w:t xml:space="preserve">, e são garantidas relações de integridade entre as diferentes tabelas. As </w:t>
      </w:r>
      <w:proofErr w:type="spellStart"/>
      <w:r>
        <w:t>procedures</w:t>
      </w:r>
      <w:proofErr w:type="spellEnd"/>
      <w:r>
        <w:t xml:space="preserve"> implementadas, como </w:t>
      </w:r>
      <w:proofErr w:type="spellStart"/>
      <w:r>
        <w:t>QTracker_GetCountByUser</w:t>
      </w:r>
      <w:proofErr w:type="spellEnd"/>
      <w:r>
        <w:t xml:space="preserve"> ou </w:t>
      </w:r>
      <w:proofErr w:type="spellStart"/>
      <w:r>
        <w:t>QTransaction_GetTotalValueByTrackerAndType</w:t>
      </w:r>
      <w:proofErr w:type="spellEnd"/>
      <w:r>
        <w:t>, asseguram a fiabilidade dos cálculos e o desempenho da aplicação.</w:t>
      </w:r>
    </w:p>
    <w:p w14:paraId="13C6A213" w14:textId="77777777" w:rsidR="00323BE4" w:rsidRDefault="00323BE4" w:rsidP="00323BE4"/>
    <w:p w14:paraId="46445EF6" w14:textId="3B016EEE" w:rsidR="00323BE4" w:rsidRDefault="00323BE4" w:rsidP="00323BE4">
      <w:r>
        <w:t xml:space="preserve">Em termos de gestão de estado, a serialização e </w:t>
      </w:r>
      <w:r w:rsidR="00C34A32">
        <w:t>de-serialização</w:t>
      </w:r>
      <w:r>
        <w:t xml:space="preserve"> de objetos de utilizador na sessão são feitas com recurso a JSON, permitindo manter o contexto de autenticação ao longo da navegação. O sistema inclui ainda validações rigorosas em todos os formulários, controlo de acesso baseado em roles, proteção contra CSRF e validação da propriedade dos recursos acedidos.</w:t>
      </w:r>
    </w:p>
    <w:p w14:paraId="47FBD5B7" w14:textId="77777777" w:rsidR="00323BE4" w:rsidRDefault="00323BE4" w:rsidP="00323BE4"/>
    <w:p w14:paraId="67ED8694" w14:textId="55AB7DA4" w:rsidR="00323BE4" w:rsidRDefault="00323BE4" w:rsidP="00323BE4">
      <w:r>
        <w:t xml:space="preserve">A interface desenvolvida com </w:t>
      </w:r>
      <w:proofErr w:type="spellStart"/>
      <w:r>
        <w:t>Tailwind</w:t>
      </w:r>
      <w:proofErr w:type="spellEnd"/>
      <w:r>
        <w:t xml:space="preserve"> CSS segue o princípio </w:t>
      </w:r>
      <w:r w:rsidR="00C34A32">
        <w:t>desktop</w:t>
      </w:r>
      <w:r>
        <w:t>-</w:t>
      </w:r>
      <w:proofErr w:type="spellStart"/>
      <w:r>
        <w:t>first</w:t>
      </w:r>
      <w:proofErr w:type="spellEnd"/>
      <w:r>
        <w:t>, utilizando componentes reutilizáveis e oferecendo feedback visual imediato ao utilizador. A navegação foi pensada para ser fluída e intuitiva, independentemente do dispositivo utilizado.</w:t>
      </w:r>
    </w:p>
    <w:p w14:paraId="282D9468" w14:textId="27FB4E4E" w:rsidR="00C34A32" w:rsidRDefault="00E240AF">
      <w:pPr>
        <w:spacing w:after="160" w:line="278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7BE4E" wp14:editId="7094FF6E">
                <wp:simplePos x="0" y="0"/>
                <wp:positionH relativeFrom="column">
                  <wp:posOffset>533400</wp:posOffset>
                </wp:positionH>
                <wp:positionV relativeFrom="paragraph">
                  <wp:posOffset>5365115</wp:posOffset>
                </wp:positionV>
                <wp:extent cx="4867910" cy="635"/>
                <wp:effectExtent l="0" t="0" r="0" b="0"/>
                <wp:wrapTopAndBottom/>
                <wp:docPr id="11126008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4FB6D1" w14:textId="2C31AB8B" w:rsidR="00E240AF" w:rsidRPr="00D61C5E" w:rsidRDefault="00E240AF" w:rsidP="00E240AF">
                            <w:pPr>
                              <w:pStyle w:val="Caption"/>
                              <w:rPr>
                                <w:rFonts w:ascii="Calibri" w:eastAsiaTheme="minorHAnsi" w:hAnsi="Calibri" w:cs="Arial"/>
                                <w:lang w:eastAsia="en-US"/>
                              </w:rPr>
                            </w:pPr>
                            <w:bookmarkStart w:id="46" w:name="_Toc201934652"/>
                            <w:bookmarkStart w:id="47" w:name="_Toc20193625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76531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Exemplo de </w:t>
                            </w:r>
                            <w:proofErr w:type="spellStart"/>
                            <w:r>
                              <w:t>Stored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Procedure</w:t>
                            </w:r>
                            <w:bookmarkEnd w:id="46"/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7BE4E" id="_x0000_s1028" type="#_x0000_t202" style="position:absolute;left:0;text-align:left;margin-left:42pt;margin-top:422.45pt;width:383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" stroked="f">
                <v:textbox style="mso-fit-shape-to-text:t" inset="0,0,0,0">
                  <w:txbxContent>
                    <w:p w14:paraId="6A4FB6D1" w14:textId="2C31AB8B" w:rsidR="00E240AF" w:rsidRPr="00D61C5E" w:rsidRDefault="00E240AF" w:rsidP="00E240AF">
                      <w:pPr>
                        <w:pStyle w:val="Caption"/>
                        <w:rPr>
                          <w:rFonts w:ascii="Calibri" w:eastAsiaTheme="minorHAnsi" w:hAnsi="Calibri" w:cs="Arial"/>
                          <w:lang w:eastAsia="en-US"/>
                        </w:rPr>
                      </w:pPr>
                      <w:bookmarkStart w:id="48" w:name="_Toc201934652"/>
                      <w:bookmarkStart w:id="49" w:name="_Toc20193625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76531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Exemplo de </w:t>
                      </w:r>
                      <w:proofErr w:type="spellStart"/>
                      <w:r>
                        <w:t>Stored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Procedure</w:t>
                      </w:r>
                      <w:bookmarkEnd w:id="48"/>
                      <w:bookmarkEnd w:id="4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240AF">
        <w:drawing>
          <wp:anchor distT="0" distB="0" distL="114300" distR="114300" simplePos="0" relativeHeight="251661312" behindDoc="0" locked="0" layoutInCell="1" allowOverlap="1" wp14:anchorId="23EB0A2A" wp14:editId="263FDB16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867954" cy="5306165"/>
            <wp:effectExtent l="0" t="0" r="8890" b="8890"/>
            <wp:wrapTopAndBottom/>
            <wp:docPr id="10537380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38047" name="Picture 1" descr="A screen 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A32">
        <w:br w:type="page"/>
      </w:r>
    </w:p>
    <w:p w14:paraId="486B0A2E" w14:textId="47EBB9E4" w:rsidR="00C34A32" w:rsidRDefault="00C34A32" w:rsidP="00C34A32">
      <w:pPr>
        <w:pStyle w:val="Heading2"/>
      </w:pPr>
      <w:bookmarkStart w:id="50" w:name="_Toc201934695"/>
      <w:r>
        <w:lastRenderedPageBreak/>
        <w:t>Padrões e boas práticas</w:t>
      </w:r>
      <w:bookmarkEnd w:id="50"/>
    </w:p>
    <w:p w14:paraId="6047DCEE" w14:textId="77777777" w:rsidR="00C34A32" w:rsidRDefault="00C34A32" w:rsidP="00C34A32">
      <w:r>
        <w:t xml:space="preserve">A aplicação seguiu rigorosamente os princípios de </w:t>
      </w:r>
      <w:proofErr w:type="spellStart"/>
      <w:r>
        <w:t>Separation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 (</w:t>
      </w:r>
      <w:proofErr w:type="spellStart"/>
      <w:r>
        <w:t>SoC</w:t>
      </w:r>
      <w:proofErr w:type="spellEnd"/>
      <w:r>
        <w:t>), com separação clara entre a lógica de negócio, o acesso a dados e a apresentação. Foram aplicados os princípios DRY (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) através da reutilização de código em </w:t>
      </w:r>
      <w:proofErr w:type="spellStart"/>
      <w:r>
        <w:t>helpers</w:t>
      </w:r>
      <w:proofErr w:type="spellEnd"/>
      <w:r>
        <w:t xml:space="preserve"> e componentes de interface, bem como da existência de uma classe base para os controladores.</w:t>
      </w:r>
    </w:p>
    <w:p w14:paraId="3FF37120" w14:textId="77777777" w:rsidR="00C34A32" w:rsidRDefault="00C34A32" w:rsidP="00C34A32"/>
    <w:p w14:paraId="7F284803" w14:textId="79067BF5" w:rsidR="00C34A32" w:rsidRDefault="00E240AF" w:rsidP="00C34A3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CE5C2B" wp14:editId="4030A7BA">
                <wp:simplePos x="0" y="0"/>
                <wp:positionH relativeFrom="column">
                  <wp:posOffset>390525</wp:posOffset>
                </wp:positionH>
                <wp:positionV relativeFrom="paragraph">
                  <wp:posOffset>5789295</wp:posOffset>
                </wp:positionV>
                <wp:extent cx="5154295" cy="635"/>
                <wp:effectExtent l="0" t="0" r="0" b="0"/>
                <wp:wrapTopAndBottom/>
                <wp:docPr id="10925494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8E41A" w14:textId="38F5648C" w:rsidR="00E240AF" w:rsidRPr="006548BC" w:rsidRDefault="00E240AF" w:rsidP="00E240AF">
                            <w:pPr>
                              <w:pStyle w:val="Caption"/>
                              <w:rPr>
                                <w:rFonts w:ascii="Calibri" w:eastAsiaTheme="minorHAnsi" w:hAnsi="Calibri" w:cs="Arial"/>
                                <w:lang w:eastAsia="en-US"/>
                              </w:rPr>
                            </w:pPr>
                            <w:bookmarkStart w:id="51" w:name="_Toc201934653"/>
                            <w:bookmarkStart w:id="52" w:name="_Toc20193626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76531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Exemplo </w:t>
                            </w:r>
                            <w:proofErr w:type="spellStart"/>
                            <w:r>
                              <w:t>Try-Catch-Finally</w:t>
                            </w:r>
                            <w:bookmarkEnd w:id="51"/>
                            <w:bookmarkEnd w:id="5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E5C2B" id="_x0000_s1029" type="#_x0000_t202" style="position:absolute;left:0;text-align:left;margin-left:30.75pt;margin-top:455.85pt;width:405.8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MQjGwIAAD8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" stroked="f">
                <v:textbox style="mso-fit-shape-to-text:t" inset="0,0,0,0">
                  <w:txbxContent>
                    <w:p w14:paraId="0D68E41A" w14:textId="38F5648C" w:rsidR="00E240AF" w:rsidRPr="006548BC" w:rsidRDefault="00E240AF" w:rsidP="00E240AF">
                      <w:pPr>
                        <w:pStyle w:val="Caption"/>
                        <w:rPr>
                          <w:rFonts w:ascii="Calibri" w:eastAsiaTheme="minorHAnsi" w:hAnsi="Calibri" w:cs="Arial"/>
                          <w:lang w:eastAsia="en-US"/>
                        </w:rPr>
                      </w:pPr>
                      <w:bookmarkStart w:id="53" w:name="_Toc201934653"/>
                      <w:bookmarkStart w:id="54" w:name="_Toc20193626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76531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Exemplo </w:t>
                      </w:r>
                      <w:proofErr w:type="spellStart"/>
                      <w:r>
                        <w:t>Try-Catch-Finally</w:t>
                      </w:r>
                      <w:bookmarkEnd w:id="53"/>
                      <w:bookmarkEnd w:id="5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240AF">
        <w:drawing>
          <wp:anchor distT="0" distB="0" distL="114300" distR="114300" simplePos="0" relativeHeight="251664384" behindDoc="0" locked="0" layoutInCell="1" allowOverlap="1" wp14:anchorId="48F0620F" wp14:editId="2232BCB5">
            <wp:simplePos x="0" y="0"/>
            <wp:positionH relativeFrom="margin">
              <wp:align>center</wp:align>
            </wp:positionH>
            <wp:positionV relativeFrom="paragraph">
              <wp:posOffset>1160669</wp:posOffset>
            </wp:positionV>
            <wp:extent cx="5154295" cy="4572000"/>
            <wp:effectExtent l="0" t="0" r="8255" b="0"/>
            <wp:wrapTopAndBottom/>
            <wp:docPr id="19380021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02187" name="Picture 1" descr="A screen 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A32">
        <w:t xml:space="preserve">Adicionalmente, o código foi desenvolvido segundo as boas práticas de </w:t>
      </w:r>
      <w:proofErr w:type="spellStart"/>
      <w:r w:rsidR="00C34A32">
        <w:t>Clean</w:t>
      </w:r>
      <w:proofErr w:type="spellEnd"/>
      <w:r w:rsidR="00C34A32">
        <w:t xml:space="preserve"> </w:t>
      </w:r>
      <w:proofErr w:type="spellStart"/>
      <w:r w:rsidR="00C34A32">
        <w:t>Code</w:t>
      </w:r>
      <w:proofErr w:type="spellEnd"/>
      <w:r w:rsidR="00C34A32">
        <w:t xml:space="preserve">, com nomes descritivos, métodos com responsabilidade única e comentários apenas onde indispensáveis. Em termos de tratamento de erros, foi adotada uma abordagem robusta, com blocos </w:t>
      </w:r>
      <w:proofErr w:type="spellStart"/>
      <w:r w:rsidR="00C34A32">
        <w:t>try-catch-finally</w:t>
      </w:r>
      <w:proofErr w:type="spellEnd"/>
      <w:r w:rsidR="00C34A32">
        <w:t xml:space="preserve"> que garantem a fiabilidade das operações e a libertação dos recursos utilizados.</w:t>
      </w:r>
      <w:r w:rsidRPr="00E240AF">
        <w:rPr>
          <w:noProof/>
        </w:rPr>
        <w:t xml:space="preserve"> </w:t>
      </w:r>
    </w:p>
    <w:p w14:paraId="62928788" w14:textId="5CD40E8E" w:rsidR="00CA5AB5" w:rsidRDefault="00CA5AB5" w:rsidP="00C34A32">
      <w:pPr>
        <w:spacing w:after="160" w:line="278" w:lineRule="auto"/>
        <w:ind w:firstLine="0"/>
        <w:jc w:val="left"/>
      </w:pPr>
      <w:r>
        <w:br w:type="page"/>
      </w:r>
    </w:p>
    <w:p w14:paraId="5F5A4C7D" w14:textId="48379B76" w:rsidR="00CA5AB5" w:rsidRDefault="00CA5AB5" w:rsidP="00CA5AB5">
      <w:pPr>
        <w:pStyle w:val="Heading1"/>
      </w:pPr>
      <w:bookmarkStart w:id="55" w:name="_Toc201934696"/>
      <w:r>
        <w:lastRenderedPageBreak/>
        <w:t>Resultados Obtidos</w:t>
      </w:r>
      <w:bookmarkEnd w:id="55"/>
    </w:p>
    <w:p w14:paraId="3BBB55AC" w14:textId="22D6A388" w:rsidR="00C34A32" w:rsidRPr="00C34A32" w:rsidRDefault="00C34A32" w:rsidP="00C34A32">
      <w:r w:rsidRPr="00C34A32">
        <w:t xml:space="preserve">O </w:t>
      </w:r>
      <w:proofErr w:type="spellStart"/>
      <w:r w:rsidRPr="00C34A32">
        <w:t>SmartSaving</w:t>
      </w:r>
      <w:proofErr w:type="spellEnd"/>
      <w:r w:rsidRPr="00C34A32">
        <w:t xml:space="preserve"> representa uma evolução significativa face ao projeto anterior, o </w:t>
      </w:r>
      <w:proofErr w:type="spellStart"/>
      <w:r w:rsidRPr="00C34A32">
        <w:t>DemoGifts</w:t>
      </w:r>
      <w:proofErr w:type="spellEnd"/>
      <w:r w:rsidRPr="00C34A32">
        <w:t xml:space="preserve">. A nível de segurança, substituiu-se o armazenamento de passwords em texto simples por </w:t>
      </w:r>
      <w:proofErr w:type="spellStart"/>
      <w:r w:rsidRPr="00C34A32">
        <w:t>hashes</w:t>
      </w:r>
      <w:proofErr w:type="spellEnd"/>
      <w:r w:rsidRPr="00C34A32">
        <w:t xml:space="preserve"> encriptados. A validação dos dados foi tornada mais robusta e a interface foi redesenhada com uma abordagem moderna utilizando </w:t>
      </w:r>
      <w:proofErr w:type="spellStart"/>
      <w:r w:rsidRPr="00C34A32">
        <w:t>Tailwind</w:t>
      </w:r>
      <w:proofErr w:type="spellEnd"/>
      <w:r w:rsidRPr="00C34A32">
        <w:t xml:space="preserve"> CSS.  Além disso, as funcionalidades evoluíram de um CRUD básico para um sistema completo de gestão financeira, demonstrando um claro amadurecimento técnico e uma aplicação prática dos conhecimentos adquiridos ao longo do desenvolvimento.</w:t>
      </w:r>
    </w:p>
    <w:p w14:paraId="614DE608" w14:textId="77777777" w:rsidR="00CA5AB5" w:rsidRDefault="00CA5AB5" w:rsidP="00CA5AB5"/>
    <w:p w14:paraId="097ED1FE" w14:textId="09D9694A" w:rsidR="00CA5AB5" w:rsidRDefault="00CA5AB5">
      <w:pPr>
        <w:spacing w:after="160" w:line="278" w:lineRule="auto"/>
        <w:jc w:val="left"/>
      </w:pPr>
      <w:r>
        <w:br w:type="page"/>
      </w:r>
    </w:p>
    <w:p w14:paraId="74A8F9EC" w14:textId="527F0176" w:rsidR="00CA5AB5" w:rsidRDefault="00CA5AB5" w:rsidP="00CA5AB5">
      <w:pPr>
        <w:pStyle w:val="Heading1"/>
      </w:pPr>
      <w:bookmarkStart w:id="56" w:name="_Toc201934697"/>
      <w:r>
        <w:lastRenderedPageBreak/>
        <w:t>Conclusão</w:t>
      </w:r>
      <w:bookmarkEnd w:id="56"/>
    </w:p>
    <w:p w14:paraId="4CE654B7" w14:textId="77777777" w:rsidR="00E240AF" w:rsidRDefault="00E240AF" w:rsidP="00E240AF">
      <w:r>
        <w:t xml:space="preserve">O desenvolvimento do </w:t>
      </w:r>
      <w:proofErr w:type="spellStart"/>
      <w:r>
        <w:t>SmartSaving</w:t>
      </w:r>
      <w:proofErr w:type="spellEnd"/>
      <w:r>
        <w:t xml:space="preserve"> proporcionou uma experiência prática valiosa na aplicação de tecnologias web modernas, demonstrando a evolução desde conceitos básicos até à implementação de uma solução completa e funcional.</w:t>
      </w:r>
    </w:p>
    <w:p w14:paraId="3B4CD64F" w14:textId="77777777" w:rsidR="00E240AF" w:rsidRDefault="00E240AF" w:rsidP="00E240AF">
      <w:r>
        <w:t xml:space="preserve">O projeto evidencia não apenas competências técnicas em ASP.NET Core, mas também capacidades de design de sistema, análise de requisitos e implementação de boas práticas de desenvolvimento. A progressão desde o </w:t>
      </w:r>
      <w:proofErr w:type="spellStart"/>
      <w:r>
        <w:t>DemoGifts</w:t>
      </w:r>
      <w:proofErr w:type="spellEnd"/>
      <w:r>
        <w:t xml:space="preserve"> até ao </w:t>
      </w:r>
      <w:proofErr w:type="spellStart"/>
      <w:r>
        <w:t>SmartSaving</w:t>
      </w:r>
      <w:proofErr w:type="spellEnd"/>
      <w:r>
        <w:t xml:space="preserve"> ilustra claramente a curva de aprendizagem e a maturidade técnica adquirida.</w:t>
      </w:r>
    </w:p>
    <w:p w14:paraId="0DC668C6" w14:textId="77777777" w:rsidR="00E240AF" w:rsidRDefault="00E240AF" w:rsidP="00E240AF">
      <w:r>
        <w:t>Esta experiência consolida conhecimentos fundamentais em desenvolvimento web e prepara o terreno para projetos futuros de maior complexidade, demonstrando que a combinação de tecnologia moderna, design centrado no utilizador e implementação robusta pode resultar em soluções digitais verdadeiramente úteis e impactantes.</w:t>
      </w:r>
    </w:p>
    <w:p w14:paraId="02A057FB" w14:textId="77777777" w:rsidR="00A27BCF" w:rsidRDefault="00E240AF" w:rsidP="00A27BCF">
      <w:r>
        <w:t xml:space="preserve">O </w:t>
      </w:r>
      <w:proofErr w:type="spellStart"/>
      <w:r>
        <w:t>SmartSaving</w:t>
      </w:r>
      <w:proofErr w:type="spellEnd"/>
      <w:r>
        <w:t xml:space="preserve"> não é apenas um projeto académico, mas sim uma demonstração tangível de como a tecnologia pode ser aplicada para resolver problemas reais, melhorando a qualidade de vida dos utilizadores através de ferramentas digitais bem concebidas e implementadas.</w:t>
      </w:r>
      <w:r w:rsidR="00A27BCF">
        <w:br/>
      </w:r>
    </w:p>
    <w:p w14:paraId="6DB10A45" w14:textId="2988DD59" w:rsidR="00A27BCF" w:rsidRDefault="00A27BCF" w:rsidP="00A27BCF">
      <w:r w:rsidRPr="00A27BCF">
        <w:rPr>
          <w:rStyle w:val="Heading4Char"/>
        </w:rPr>
        <w:t>Limitações Atuais</w:t>
      </w:r>
    </w:p>
    <w:p w14:paraId="3BE3ECE8" w14:textId="77777777" w:rsidR="00A27BCF" w:rsidRDefault="00A27BCF" w:rsidP="00A27BCF">
      <w:pPr>
        <w:pStyle w:val="ListParagraph"/>
        <w:numPr>
          <w:ilvl w:val="0"/>
          <w:numId w:val="16"/>
        </w:numPr>
      </w:pPr>
      <w:r>
        <w:t>Sistema de categorias fixo (</w:t>
      </w:r>
      <w:proofErr w:type="spellStart"/>
      <w:r>
        <w:t>Income</w:t>
      </w:r>
      <w:proofErr w:type="spellEnd"/>
      <w:r>
        <w:t>/</w:t>
      </w:r>
      <w:proofErr w:type="spellStart"/>
      <w:r>
        <w:t>Expense</w:t>
      </w:r>
      <w:proofErr w:type="spellEnd"/>
      <w:r>
        <w:t>)</w:t>
      </w:r>
    </w:p>
    <w:p w14:paraId="3204533A" w14:textId="77777777" w:rsidR="00A27BCF" w:rsidRDefault="00A27BCF" w:rsidP="00A27BCF">
      <w:pPr>
        <w:pStyle w:val="ListParagraph"/>
        <w:numPr>
          <w:ilvl w:val="0"/>
          <w:numId w:val="16"/>
        </w:numPr>
      </w:pPr>
      <w:r>
        <w:t>Relatórios limitados a estatísticas básicas</w:t>
      </w:r>
    </w:p>
    <w:p w14:paraId="6AF9B4D4" w14:textId="77777777" w:rsidR="00A27BCF" w:rsidRDefault="00A27BCF" w:rsidP="00A27BCF">
      <w:pPr>
        <w:pStyle w:val="ListParagraph"/>
        <w:numPr>
          <w:ilvl w:val="0"/>
          <w:numId w:val="16"/>
        </w:numPr>
      </w:pPr>
      <w:r>
        <w:t>Ausência de funcionalidades de exportação de dados</w:t>
      </w:r>
    </w:p>
    <w:p w14:paraId="42CB63A0" w14:textId="1BE3C515" w:rsidR="00A27BCF" w:rsidRDefault="00A27BCF" w:rsidP="00A27BCF">
      <w:pPr>
        <w:pStyle w:val="ListParagraph"/>
        <w:numPr>
          <w:ilvl w:val="0"/>
          <w:numId w:val="16"/>
        </w:numPr>
      </w:pPr>
      <w:r>
        <w:t>Integração limitada com sistemas bancários</w:t>
      </w:r>
    </w:p>
    <w:p w14:paraId="672A8633" w14:textId="0C0C7007" w:rsidR="00A27BCF" w:rsidRDefault="00A27BCF" w:rsidP="00A27BCF">
      <w:pPr>
        <w:pStyle w:val="Heading4"/>
      </w:pPr>
      <w:r>
        <w:t>Propostas para Desenvolvimento Futuro</w:t>
      </w:r>
    </w:p>
    <w:p w14:paraId="656B4743" w14:textId="77777777" w:rsidR="00A27BCF" w:rsidRDefault="00A27BCF" w:rsidP="00A27BCF">
      <w:pPr>
        <w:pStyle w:val="ListParagraph"/>
        <w:numPr>
          <w:ilvl w:val="0"/>
          <w:numId w:val="17"/>
        </w:numPr>
      </w:pPr>
      <w:r w:rsidRPr="00A27BCF">
        <w:rPr>
          <w:b/>
          <w:bCs/>
        </w:rPr>
        <w:t>Categorias Personalizáveis:</w:t>
      </w:r>
      <w:r>
        <w:t xml:space="preserve"> Permitir aos utilizadores criar categorias customizadas</w:t>
      </w:r>
    </w:p>
    <w:p w14:paraId="5F99D564" w14:textId="77777777" w:rsidR="00A27BCF" w:rsidRDefault="00A27BCF" w:rsidP="00A27BCF">
      <w:pPr>
        <w:pStyle w:val="ListParagraph"/>
        <w:numPr>
          <w:ilvl w:val="0"/>
          <w:numId w:val="17"/>
        </w:numPr>
      </w:pPr>
      <w:r w:rsidRPr="00A27BCF">
        <w:rPr>
          <w:b/>
          <w:bCs/>
        </w:rPr>
        <w:t>Relatórios Avançados:</w:t>
      </w:r>
      <w:r>
        <w:t xml:space="preserve"> Implementar gráficos interativos e análises temporais</w:t>
      </w:r>
    </w:p>
    <w:p w14:paraId="2B9C476E" w14:textId="77777777" w:rsidR="00A27BCF" w:rsidRDefault="00A27BCF" w:rsidP="00A27BCF">
      <w:pPr>
        <w:pStyle w:val="ListParagraph"/>
        <w:numPr>
          <w:ilvl w:val="0"/>
          <w:numId w:val="17"/>
        </w:numPr>
      </w:pPr>
      <w:r w:rsidRPr="00A27BCF">
        <w:rPr>
          <w:b/>
          <w:bCs/>
        </w:rPr>
        <w:t>API REST:</w:t>
      </w:r>
      <w:r>
        <w:t xml:space="preserve"> Desenvolver API para integração com aplicações móveis</w:t>
      </w:r>
    </w:p>
    <w:p w14:paraId="256D023B" w14:textId="77777777" w:rsidR="00A27BCF" w:rsidRDefault="00A27BCF" w:rsidP="00A27BCF">
      <w:pPr>
        <w:pStyle w:val="ListParagraph"/>
        <w:numPr>
          <w:ilvl w:val="0"/>
          <w:numId w:val="17"/>
        </w:numPr>
      </w:pPr>
      <w:proofErr w:type="spellStart"/>
      <w:r w:rsidRPr="00A27BCF">
        <w:rPr>
          <w:b/>
          <w:bCs/>
        </w:rPr>
        <w:t>Machine</w:t>
      </w:r>
      <w:proofErr w:type="spellEnd"/>
      <w:r w:rsidRPr="00A27BCF">
        <w:rPr>
          <w:b/>
          <w:bCs/>
        </w:rPr>
        <w:t xml:space="preserve"> </w:t>
      </w:r>
      <w:proofErr w:type="spellStart"/>
      <w:r w:rsidRPr="00A27BCF">
        <w:rPr>
          <w:b/>
          <w:bCs/>
        </w:rPr>
        <w:t>Learning</w:t>
      </w:r>
      <w:proofErr w:type="spellEnd"/>
      <w:r w:rsidRPr="00A27BCF">
        <w:rPr>
          <w:b/>
          <w:bCs/>
        </w:rPr>
        <w:t>:</w:t>
      </w:r>
      <w:r>
        <w:t xml:space="preserve"> Análise preditiva de padrões de gastos</w:t>
      </w:r>
    </w:p>
    <w:p w14:paraId="61FB5EE8" w14:textId="77777777" w:rsidR="00A27BCF" w:rsidRDefault="00A27BCF" w:rsidP="00A27BCF">
      <w:pPr>
        <w:pStyle w:val="ListParagraph"/>
        <w:numPr>
          <w:ilvl w:val="0"/>
          <w:numId w:val="17"/>
        </w:numPr>
      </w:pPr>
      <w:r w:rsidRPr="00A27BCF">
        <w:rPr>
          <w:b/>
          <w:bCs/>
        </w:rPr>
        <w:t>Integração Bancária:</w:t>
      </w:r>
      <w:r>
        <w:t xml:space="preserve"> Importação automática de transações</w:t>
      </w:r>
    </w:p>
    <w:p w14:paraId="4576E757" w14:textId="0374E372" w:rsidR="00CA5AB5" w:rsidRDefault="00A27BCF" w:rsidP="00A27BCF">
      <w:pPr>
        <w:pStyle w:val="ListParagraph"/>
        <w:numPr>
          <w:ilvl w:val="0"/>
          <w:numId w:val="17"/>
        </w:numPr>
      </w:pPr>
      <w:r w:rsidRPr="00A27BCF">
        <w:rPr>
          <w:b/>
          <w:bCs/>
        </w:rPr>
        <w:t>Funcionalidades Colaborativas:</w:t>
      </w:r>
      <w:r>
        <w:t xml:space="preserve"> Gestão familiar de orçamentos</w:t>
      </w:r>
    </w:p>
    <w:p w14:paraId="0293D90C" w14:textId="2F3C5E44" w:rsidR="00CA5AB5" w:rsidRPr="00CA5AB5" w:rsidRDefault="00CA5AB5" w:rsidP="00CA5AB5">
      <w:pPr>
        <w:spacing w:after="160" w:line="278" w:lineRule="auto"/>
        <w:jc w:val="left"/>
      </w:pPr>
      <w:r>
        <w:br w:type="page"/>
      </w:r>
    </w:p>
    <w:p w14:paraId="438AF2E4" w14:textId="77777777" w:rsidR="00707E60" w:rsidRPr="00C24CE8" w:rsidRDefault="00707E60" w:rsidP="00CA5AB5">
      <w:pPr>
        <w:pStyle w:val="Heading1"/>
        <w:numPr>
          <w:ilvl w:val="0"/>
          <w:numId w:val="0"/>
        </w:numPr>
      </w:pPr>
      <w:bookmarkStart w:id="57" w:name="_Toc201934698"/>
      <w:r w:rsidRPr="00C24CE8">
        <w:lastRenderedPageBreak/>
        <w:t>Referências</w:t>
      </w:r>
      <w:bookmarkEnd w:id="8"/>
      <w:bookmarkEnd w:id="9"/>
      <w:bookmarkEnd w:id="10"/>
      <w:bookmarkEnd w:id="57"/>
    </w:p>
    <w:p w14:paraId="4D46C512" w14:textId="79951232" w:rsidR="00C24CE8" w:rsidRPr="00CA5AB5" w:rsidRDefault="00C24CE8" w:rsidP="00ED14A7">
      <w:pPr>
        <w:rPr>
          <w:lang w:val="en-GB"/>
        </w:rPr>
      </w:pPr>
      <w:r w:rsidRPr="00CA5AB5">
        <w:rPr>
          <w:lang w:val="en-GB"/>
        </w:rPr>
        <w:t xml:space="preserve">Feasible Creative. (2024, </w:t>
      </w:r>
      <w:proofErr w:type="spellStart"/>
      <w:r w:rsidRPr="00CA5AB5">
        <w:rPr>
          <w:lang w:val="en-GB"/>
        </w:rPr>
        <w:t>outubro</w:t>
      </w:r>
      <w:proofErr w:type="spellEnd"/>
      <w:r w:rsidRPr="00CA5AB5">
        <w:rPr>
          <w:lang w:val="en-GB"/>
        </w:rPr>
        <w:t xml:space="preserve">). </w:t>
      </w:r>
      <w:r w:rsidRPr="00CA5AB5">
        <w:rPr>
          <w:i/>
          <w:iCs/>
          <w:lang w:val="en-GB"/>
        </w:rPr>
        <w:t>YNAB Budget App: What I Wish I Knew Before Starting</w:t>
      </w:r>
      <w:r w:rsidRPr="00CA5AB5">
        <w:rPr>
          <w:lang w:val="en-GB"/>
        </w:rPr>
        <w:t xml:space="preserve"> [Video]. YouTube. </w:t>
      </w:r>
      <w:hyperlink r:id="rId21" w:tgtFrame="_new" w:history="1">
        <w:r w:rsidRPr="00CA5AB5">
          <w:rPr>
            <w:rStyle w:val="Hyperlink"/>
            <w:lang w:val="en-GB"/>
          </w:rPr>
          <w:t>https://www.youtube.com/watch?v=mqB_Vu2_le0</w:t>
        </w:r>
      </w:hyperlink>
      <w:r w:rsidRPr="00CA5AB5">
        <w:rPr>
          <w:lang w:val="en-GB"/>
        </w:rPr>
        <w:t xml:space="preserve"> </w:t>
      </w:r>
    </w:p>
    <w:p w14:paraId="48A87685" w14:textId="113B465E" w:rsidR="00C24CE8" w:rsidRPr="00C24CE8" w:rsidRDefault="00C24CE8" w:rsidP="00C24CE8">
      <w:r w:rsidRPr="00CA5AB5">
        <w:rPr>
          <w:lang w:val="en-GB"/>
        </w:rPr>
        <w:t xml:space="preserve">Brittany Flammer. (2025, </w:t>
      </w:r>
      <w:proofErr w:type="spellStart"/>
      <w:r w:rsidRPr="00CA5AB5">
        <w:rPr>
          <w:lang w:val="en-GB"/>
        </w:rPr>
        <w:t>janeiro</w:t>
      </w:r>
      <w:proofErr w:type="spellEnd"/>
      <w:r w:rsidRPr="00CA5AB5">
        <w:rPr>
          <w:lang w:val="en-GB"/>
        </w:rPr>
        <w:t xml:space="preserve">). </w:t>
      </w:r>
      <w:proofErr w:type="spellStart"/>
      <w:r w:rsidRPr="00CA5AB5">
        <w:rPr>
          <w:lang w:val="en-GB"/>
        </w:rPr>
        <w:t>PocketGuard</w:t>
      </w:r>
      <w:proofErr w:type="spellEnd"/>
      <w:r w:rsidRPr="00CA5AB5">
        <w:rPr>
          <w:lang w:val="en-GB"/>
        </w:rPr>
        <w:t xml:space="preserve"> Review // Updated for 2025 [Video]. </w:t>
      </w:r>
      <w:r w:rsidRPr="00C24CE8">
        <w:t xml:space="preserve">YouTube. </w:t>
      </w:r>
      <w:hyperlink r:id="rId22" w:history="1">
        <w:r w:rsidRPr="00C24CE8">
          <w:rPr>
            <w:rStyle w:val="Hyperlink"/>
          </w:rPr>
          <w:t>https://www.youtube.com/watch?v=Ar8GVKVUkb4</w:t>
        </w:r>
      </w:hyperlink>
    </w:p>
    <w:p w14:paraId="2B4AA4A1" w14:textId="115EDC03" w:rsidR="00C24CE8" w:rsidRPr="00C24CE8" w:rsidRDefault="00C24CE8" w:rsidP="00C24CE8">
      <w:proofErr w:type="spellStart"/>
      <w:r w:rsidRPr="00C24CE8">
        <w:t>Ryan</w:t>
      </w:r>
      <w:proofErr w:type="spellEnd"/>
      <w:r w:rsidRPr="00C24CE8">
        <w:t xml:space="preserve"> </w:t>
      </w:r>
      <w:proofErr w:type="spellStart"/>
      <w:r w:rsidRPr="00C24CE8">
        <w:t>McGregor</w:t>
      </w:r>
      <w:proofErr w:type="spellEnd"/>
      <w:r w:rsidRPr="00C24CE8">
        <w:t xml:space="preserve">. </w:t>
      </w:r>
      <w:r w:rsidRPr="00CA5AB5">
        <w:rPr>
          <w:lang w:val="en-GB"/>
        </w:rPr>
        <w:t xml:space="preserve">(2022). </w:t>
      </w:r>
      <w:r w:rsidRPr="00CA5AB5">
        <w:rPr>
          <w:i/>
          <w:iCs/>
          <w:lang w:val="en-GB"/>
        </w:rPr>
        <w:t>Mint Budgeting App Review (UPDATED Features)</w:t>
      </w:r>
      <w:r w:rsidRPr="00CA5AB5">
        <w:rPr>
          <w:lang w:val="en-GB"/>
        </w:rPr>
        <w:t xml:space="preserve"> [Video]. </w:t>
      </w:r>
      <w:r w:rsidRPr="00C24CE8">
        <w:t xml:space="preserve">YouTube. </w:t>
      </w:r>
      <w:hyperlink r:id="rId23" w:history="1">
        <w:r w:rsidRPr="00C24CE8">
          <w:rPr>
            <w:rStyle w:val="Hyperlink"/>
          </w:rPr>
          <w:t>https://www.youtube.com/watch?v=rQ_5v3BUBqQ</w:t>
        </w:r>
      </w:hyperlink>
      <w:r w:rsidRPr="00C24CE8">
        <w:t xml:space="preserve"> </w:t>
      </w:r>
    </w:p>
    <w:p w14:paraId="07118427" w14:textId="77777777" w:rsidR="00C24CE8" w:rsidRPr="0095656B" w:rsidRDefault="00C24CE8" w:rsidP="00ED14A7">
      <w:pPr>
        <w:rPr>
          <w:lang w:val="en-US"/>
        </w:rPr>
      </w:pPr>
    </w:p>
    <w:sectPr w:rsidR="00C24CE8" w:rsidRPr="0095656B" w:rsidSect="004606A6">
      <w:footerReference w:type="default" r:id="rId24"/>
      <w:pgSz w:w="12240" w:h="15840"/>
      <w:pgMar w:top="1438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66345" w14:textId="77777777" w:rsidR="00237F7C" w:rsidRPr="00C24CE8" w:rsidRDefault="00237F7C" w:rsidP="00ED14A7">
      <w:r w:rsidRPr="00C24CE8">
        <w:separator/>
      </w:r>
    </w:p>
  </w:endnote>
  <w:endnote w:type="continuationSeparator" w:id="0">
    <w:p w14:paraId="430C3A3A" w14:textId="77777777" w:rsidR="00237F7C" w:rsidRPr="00C24CE8" w:rsidRDefault="00237F7C" w:rsidP="00ED14A7">
      <w:r w:rsidRPr="00C24CE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05893634"/>
      <w:docPartObj>
        <w:docPartGallery w:val="Page Numbers (Bottom of Page)"/>
        <w:docPartUnique/>
      </w:docPartObj>
    </w:sdtPr>
    <w:sdtContent>
      <w:p w14:paraId="5BE42511" w14:textId="77777777" w:rsidR="00ED14A7" w:rsidRPr="00C24CE8" w:rsidRDefault="00ED14A7" w:rsidP="00EA62E1">
        <w:pPr>
          <w:pStyle w:val="Footer"/>
          <w:framePr w:wrap="none" w:vAnchor="text" w:hAnchor="margin" w:xAlign="right" w:y="1"/>
          <w:rPr>
            <w:rStyle w:val="PageNumber"/>
          </w:rPr>
        </w:pPr>
        <w:r w:rsidRPr="00C24CE8">
          <w:rPr>
            <w:rStyle w:val="PageNumber"/>
          </w:rPr>
          <w:fldChar w:fldCharType="begin"/>
        </w:r>
        <w:r w:rsidRPr="00C24CE8">
          <w:rPr>
            <w:rStyle w:val="PageNumber"/>
          </w:rPr>
          <w:instrText xml:space="preserve"> PAGE </w:instrText>
        </w:r>
        <w:r w:rsidRPr="00C24CE8"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572389624"/>
      <w:docPartObj>
        <w:docPartGallery w:val="Page Numbers (Bottom of Page)"/>
        <w:docPartUnique/>
      </w:docPartObj>
    </w:sdtPr>
    <w:sdtContent>
      <w:p w14:paraId="5A6EE8FF" w14:textId="77777777" w:rsidR="00ED14A7" w:rsidRPr="00C24CE8" w:rsidRDefault="00ED14A7" w:rsidP="00ED14A7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 w:rsidRPr="00C24CE8">
          <w:rPr>
            <w:rStyle w:val="PageNumber"/>
          </w:rPr>
          <w:fldChar w:fldCharType="begin"/>
        </w:r>
        <w:r w:rsidRPr="00C24CE8">
          <w:rPr>
            <w:rStyle w:val="PageNumber"/>
          </w:rPr>
          <w:instrText xml:space="preserve"> PAGE </w:instrText>
        </w:r>
        <w:r w:rsidRPr="00C24CE8"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029290470"/>
      <w:docPartObj>
        <w:docPartGallery w:val="Page Numbers (Bottom of Page)"/>
        <w:docPartUnique/>
      </w:docPartObj>
    </w:sdtPr>
    <w:sdtContent>
      <w:p w14:paraId="6BED6716" w14:textId="77777777" w:rsidR="00D50706" w:rsidRPr="00C24CE8" w:rsidRDefault="00D50706" w:rsidP="00ED14A7">
        <w:pPr>
          <w:pStyle w:val="Footer"/>
          <w:ind w:right="360"/>
          <w:rPr>
            <w:rStyle w:val="PageNumber"/>
          </w:rPr>
        </w:pPr>
        <w:r w:rsidRPr="00C24CE8">
          <w:rPr>
            <w:rStyle w:val="PageNumber"/>
          </w:rPr>
          <w:fldChar w:fldCharType="begin"/>
        </w:r>
        <w:r w:rsidRPr="00C24CE8">
          <w:rPr>
            <w:rStyle w:val="PageNumber"/>
          </w:rPr>
          <w:instrText xml:space="preserve"> PAGE </w:instrText>
        </w:r>
        <w:r w:rsidRPr="00C24CE8"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300658554"/>
      <w:docPartObj>
        <w:docPartGallery w:val="Page Numbers (Bottom of Page)"/>
        <w:docPartUnique/>
      </w:docPartObj>
    </w:sdtPr>
    <w:sdtContent>
      <w:p w14:paraId="0D9898C7" w14:textId="77777777" w:rsidR="006A410B" w:rsidRPr="00C24CE8" w:rsidRDefault="006A410B" w:rsidP="00ED14A7">
        <w:pPr>
          <w:pStyle w:val="Footer"/>
          <w:rPr>
            <w:rStyle w:val="PageNumber"/>
          </w:rPr>
        </w:pPr>
        <w:r w:rsidRPr="00C24CE8">
          <w:rPr>
            <w:rStyle w:val="PageNumber"/>
          </w:rPr>
          <w:fldChar w:fldCharType="begin"/>
        </w:r>
        <w:r w:rsidRPr="00C24CE8">
          <w:rPr>
            <w:rStyle w:val="PageNumber"/>
          </w:rPr>
          <w:instrText xml:space="preserve"> PAGE </w:instrText>
        </w:r>
        <w:r w:rsidRPr="00C24CE8">
          <w:rPr>
            <w:rStyle w:val="PageNumber"/>
          </w:rPr>
          <w:fldChar w:fldCharType="end"/>
        </w:r>
      </w:p>
    </w:sdtContent>
  </w:sdt>
  <w:p w14:paraId="3229BF6B" w14:textId="77777777" w:rsidR="006A410B" w:rsidRPr="00C24CE8" w:rsidRDefault="006A410B" w:rsidP="00ED14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D1724" w14:textId="77777777" w:rsidR="006A410B" w:rsidRPr="00C24CE8" w:rsidRDefault="006A410B" w:rsidP="00ED14A7">
    <w:pPr>
      <w:pStyle w:val="Footer"/>
    </w:pPr>
  </w:p>
  <w:p w14:paraId="5B2DBCE8" w14:textId="77777777" w:rsidR="00D50706" w:rsidRPr="00C24CE8" w:rsidRDefault="00D50706" w:rsidP="00ED14A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sz w:val="20"/>
        <w:szCs w:val="20"/>
      </w:rPr>
      <w:id w:val="2116174191"/>
      <w:docPartObj>
        <w:docPartGallery w:val="Page Numbers (Bottom of Page)"/>
        <w:docPartUnique/>
      </w:docPartObj>
    </w:sdtPr>
    <w:sdtContent>
      <w:p w14:paraId="73140E23" w14:textId="77777777" w:rsidR="00ED14A7" w:rsidRPr="00C24CE8" w:rsidRDefault="00ED14A7" w:rsidP="00EA62E1">
        <w:pPr>
          <w:pStyle w:val="Footer"/>
          <w:framePr w:wrap="none" w:vAnchor="text" w:hAnchor="margin" w:xAlign="right" w:y="1"/>
          <w:rPr>
            <w:rStyle w:val="PageNumber"/>
            <w:sz w:val="20"/>
            <w:szCs w:val="20"/>
          </w:rPr>
        </w:pPr>
        <w:r w:rsidRPr="00C24CE8">
          <w:rPr>
            <w:rStyle w:val="PageNumber"/>
            <w:sz w:val="20"/>
            <w:szCs w:val="20"/>
          </w:rPr>
          <w:fldChar w:fldCharType="begin"/>
        </w:r>
        <w:r w:rsidRPr="00C24CE8">
          <w:rPr>
            <w:rStyle w:val="PageNumber"/>
            <w:sz w:val="20"/>
            <w:szCs w:val="20"/>
          </w:rPr>
          <w:instrText xml:space="preserve"> PAGE </w:instrText>
        </w:r>
        <w:r w:rsidRPr="00C24CE8">
          <w:rPr>
            <w:rStyle w:val="PageNumber"/>
            <w:sz w:val="20"/>
            <w:szCs w:val="20"/>
          </w:rPr>
          <w:fldChar w:fldCharType="separate"/>
        </w:r>
        <w:r w:rsidRPr="00C24CE8">
          <w:rPr>
            <w:rStyle w:val="PageNumber"/>
            <w:sz w:val="20"/>
            <w:szCs w:val="20"/>
          </w:rPr>
          <w:t>i</w:t>
        </w:r>
        <w:r w:rsidRPr="00C24CE8">
          <w:rPr>
            <w:rStyle w:val="PageNumber"/>
            <w:sz w:val="20"/>
            <w:szCs w:val="20"/>
          </w:rPr>
          <w:fldChar w:fldCharType="end"/>
        </w:r>
      </w:p>
    </w:sdtContent>
  </w:sdt>
  <w:p w14:paraId="636F4614" w14:textId="77777777" w:rsidR="00D50706" w:rsidRPr="00C24CE8" w:rsidRDefault="00D50706" w:rsidP="00ED14A7">
    <w:pPr>
      <w:pStyle w:val="Footer"/>
      <w:ind w:right="360"/>
      <w:rPr>
        <w:sz w:val="20"/>
        <w:szCs w:val="20"/>
      </w:rPr>
    </w:pPr>
    <w:r w:rsidRPr="00C24CE8">
      <w:rPr>
        <w:b/>
        <w:bCs/>
        <w:color w:val="0E2841" w:themeColor="text2"/>
        <w:sz w:val="20"/>
        <w:szCs w:val="20"/>
      </w:rPr>
      <w:t>|||</w:t>
    </w:r>
    <w:r w:rsidRPr="00C24CE8">
      <w:rPr>
        <w:sz w:val="20"/>
        <w:szCs w:val="20"/>
      </w:rPr>
      <w:t xml:space="preserve"> ISTEC Porto - Instituto Superior de Tecnologias Avançadas do Porto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771316986"/>
      <w:docPartObj>
        <w:docPartGallery w:val="Page Numbers (Bottom of Page)"/>
        <w:docPartUnique/>
      </w:docPartObj>
    </w:sdtPr>
    <w:sdtContent>
      <w:p w14:paraId="41D1B1E8" w14:textId="77777777" w:rsidR="00ED14A7" w:rsidRPr="00C24CE8" w:rsidRDefault="00ED14A7" w:rsidP="00EA62E1">
        <w:pPr>
          <w:pStyle w:val="Footer"/>
          <w:framePr w:wrap="none" w:vAnchor="text" w:hAnchor="margin" w:xAlign="right" w:y="1"/>
          <w:rPr>
            <w:rStyle w:val="PageNumber"/>
          </w:rPr>
        </w:pPr>
        <w:r w:rsidRPr="00C24CE8">
          <w:rPr>
            <w:rStyle w:val="PageNumber"/>
            <w:sz w:val="20"/>
            <w:szCs w:val="20"/>
          </w:rPr>
          <w:fldChar w:fldCharType="begin"/>
        </w:r>
        <w:r w:rsidRPr="00C24CE8">
          <w:rPr>
            <w:rStyle w:val="PageNumber"/>
            <w:sz w:val="20"/>
            <w:szCs w:val="20"/>
          </w:rPr>
          <w:instrText xml:space="preserve"> PAGE </w:instrText>
        </w:r>
        <w:r w:rsidRPr="00C24CE8">
          <w:rPr>
            <w:rStyle w:val="PageNumber"/>
            <w:sz w:val="20"/>
            <w:szCs w:val="20"/>
          </w:rPr>
          <w:fldChar w:fldCharType="separate"/>
        </w:r>
        <w:r w:rsidRPr="00C24CE8">
          <w:rPr>
            <w:rStyle w:val="PageNumber"/>
            <w:sz w:val="20"/>
            <w:szCs w:val="20"/>
          </w:rPr>
          <w:t>1</w:t>
        </w:r>
        <w:r w:rsidRPr="00C24CE8">
          <w:rPr>
            <w:rStyle w:val="PageNumber"/>
            <w:sz w:val="20"/>
            <w:szCs w:val="20"/>
          </w:rPr>
          <w:fldChar w:fldCharType="end"/>
        </w:r>
      </w:p>
    </w:sdtContent>
  </w:sdt>
  <w:p w14:paraId="24A2DDEF" w14:textId="77777777" w:rsidR="006A410B" w:rsidRPr="00C24CE8" w:rsidRDefault="00D50706" w:rsidP="00ED14A7">
    <w:pPr>
      <w:pStyle w:val="Footer"/>
      <w:rPr>
        <w:sz w:val="20"/>
        <w:szCs w:val="20"/>
      </w:rPr>
    </w:pPr>
    <w:r w:rsidRPr="00C24CE8">
      <w:rPr>
        <w:b/>
        <w:bCs/>
        <w:color w:val="0E2841" w:themeColor="text2"/>
        <w:sz w:val="20"/>
        <w:szCs w:val="20"/>
      </w:rPr>
      <w:t>|||</w:t>
    </w:r>
    <w:r w:rsidRPr="00C24CE8">
      <w:rPr>
        <w:sz w:val="20"/>
        <w:szCs w:val="20"/>
      </w:rPr>
      <w:t xml:space="preserve"> ISTEC Porto - Instituto Superior de Tecnologias Avançadas do Porto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E62B08" w14:textId="77777777" w:rsidR="00237F7C" w:rsidRPr="00C24CE8" w:rsidRDefault="00237F7C" w:rsidP="00ED14A7">
      <w:r w:rsidRPr="00C24CE8">
        <w:separator/>
      </w:r>
    </w:p>
  </w:footnote>
  <w:footnote w:type="continuationSeparator" w:id="0">
    <w:p w14:paraId="5894D457" w14:textId="77777777" w:rsidR="00237F7C" w:rsidRPr="00C24CE8" w:rsidRDefault="00237F7C" w:rsidP="00ED14A7">
      <w:r w:rsidRPr="00C24CE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2D011" w14:textId="783C7DBA" w:rsidR="00D50706" w:rsidRPr="00C24CE8" w:rsidRDefault="00E240AF" w:rsidP="00ED14A7">
    <w:pPr>
      <w:pStyle w:val="Header"/>
      <w:rPr>
        <w:sz w:val="20"/>
        <w:szCs w:val="20"/>
      </w:rPr>
    </w:pPr>
    <w:proofErr w:type="spellStart"/>
    <w:r>
      <w:rPr>
        <w:sz w:val="20"/>
        <w:szCs w:val="20"/>
      </w:rPr>
      <w:t>SmartSaving</w:t>
    </w:r>
    <w:proofErr w:type="spellEnd"/>
    <w:r w:rsidR="00D50706" w:rsidRPr="00C24CE8">
      <w:rPr>
        <w:sz w:val="20"/>
        <w:szCs w:val="20"/>
      </w:rPr>
      <w:t xml:space="preserve"> | </w:t>
    </w:r>
    <w:r w:rsidR="00AB1269" w:rsidRPr="00C24CE8">
      <w:rPr>
        <w:sz w:val="20"/>
        <w:szCs w:val="20"/>
      </w:rPr>
      <w:t>Daniel Silva, 90120</w:t>
    </w:r>
  </w:p>
  <w:p w14:paraId="7FC4F7A9" w14:textId="77777777" w:rsidR="004606A6" w:rsidRPr="00C24CE8" w:rsidRDefault="004606A6" w:rsidP="00ED14A7">
    <w:pPr>
      <w:pStyle w:val="Header"/>
      <w:rPr>
        <w:sz w:val="20"/>
        <w:szCs w:val="20"/>
      </w:rPr>
    </w:pPr>
  </w:p>
  <w:p w14:paraId="425E0648" w14:textId="77777777" w:rsidR="004606A6" w:rsidRPr="00C24CE8" w:rsidRDefault="004606A6" w:rsidP="00ED14A7">
    <w:pPr>
      <w:pStyle w:val="Header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3523F"/>
    <w:multiLevelType w:val="hybridMultilevel"/>
    <w:tmpl w:val="11B0D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87BD3"/>
    <w:multiLevelType w:val="hybridMultilevel"/>
    <w:tmpl w:val="5BB0C9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D140A"/>
    <w:multiLevelType w:val="multilevel"/>
    <w:tmpl w:val="CC402B2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4034564"/>
    <w:multiLevelType w:val="hybridMultilevel"/>
    <w:tmpl w:val="B8C02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1A1C78"/>
    <w:multiLevelType w:val="hybridMultilevel"/>
    <w:tmpl w:val="D9DE97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07FBA"/>
    <w:multiLevelType w:val="hybridMultilevel"/>
    <w:tmpl w:val="B4C69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B93D60"/>
    <w:multiLevelType w:val="hybridMultilevel"/>
    <w:tmpl w:val="7D3010E0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49841B9A"/>
    <w:multiLevelType w:val="hybridMultilevel"/>
    <w:tmpl w:val="3880FFAC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B3F68D2"/>
    <w:multiLevelType w:val="hybridMultilevel"/>
    <w:tmpl w:val="51323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D3E09"/>
    <w:multiLevelType w:val="hybridMultilevel"/>
    <w:tmpl w:val="26A041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C87166"/>
    <w:multiLevelType w:val="hybridMultilevel"/>
    <w:tmpl w:val="47783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212F74"/>
    <w:multiLevelType w:val="hybridMultilevel"/>
    <w:tmpl w:val="72CC64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D15FFD"/>
    <w:multiLevelType w:val="hybridMultilevel"/>
    <w:tmpl w:val="5FFA5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B04DDD"/>
    <w:multiLevelType w:val="hybridMultilevel"/>
    <w:tmpl w:val="B764F5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C92251"/>
    <w:multiLevelType w:val="hybridMultilevel"/>
    <w:tmpl w:val="A8DCB22E"/>
    <w:lvl w:ilvl="0" w:tplc="3BFCA5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7A52B6"/>
    <w:multiLevelType w:val="hybridMultilevel"/>
    <w:tmpl w:val="AD0AFB98"/>
    <w:lvl w:ilvl="0" w:tplc="3BFCA5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83638D"/>
    <w:multiLevelType w:val="hybridMultilevel"/>
    <w:tmpl w:val="D6CCCF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6980528">
    <w:abstractNumId w:val="2"/>
  </w:num>
  <w:num w:numId="2" w16cid:durableId="1899396501">
    <w:abstractNumId w:val="0"/>
  </w:num>
  <w:num w:numId="3" w16cid:durableId="1396976125">
    <w:abstractNumId w:val="1"/>
  </w:num>
  <w:num w:numId="4" w16cid:durableId="318733308">
    <w:abstractNumId w:val="10"/>
  </w:num>
  <w:num w:numId="5" w16cid:durableId="2022319504">
    <w:abstractNumId w:val="9"/>
  </w:num>
  <w:num w:numId="6" w16cid:durableId="573399239">
    <w:abstractNumId w:val="12"/>
  </w:num>
  <w:num w:numId="7" w16cid:durableId="2145780088">
    <w:abstractNumId w:val="16"/>
  </w:num>
  <w:num w:numId="8" w16cid:durableId="876964559">
    <w:abstractNumId w:val="5"/>
  </w:num>
  <w:num w:numId="9" w16cid:durableId="1894851851">
    <w:abstractNumId w:val="8"/>
  </w:num>
  <w:num w:numId="10" w16cid:durableId="979655006">
    <w:abstractNumId w:val="3"/>
  </w:num>
  <w:num w:numId="11" w16cid:durableId="560991514">
    <w:abstractNumId w:val="11"/>
  </w:num>
  <w:num w:numId="12" w16cid:durableId="162356726">
    <w:abstractNumId w:val="14"/>
  </w:num>
  <w:num w:numId="13" w16cid:durableId="1575777408">
    <w:abstractNumId w:val="4"/>
  </w:num>
  <w:num w:numId="14" w16cid:durableId="1800415660">
    <w:abstractNumId w:val="13"/>
  </w:num>
  <w:num w:numId="15" w16cid:durableId="1831604311">
    <w:abstractNumId w:val="15"/>
  </w:num>
  <w:num w:numId="16" w16cid:durableId="1871986720">
    <w:abstractNumId w:val="6"/>
  </w:num>
  <w:num w:numId="17" w16cid:durableId="1316880778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SubmissionSystemId" w:val="68b5173f-187d-4226-8312-af18358fe42f"/>
  </w:docVars>
  <w:rsids>
    <w:rsidRoot w:val="00B84DE1"/>
    <w:rsid w:val="00020661"/>
    <w:rsid w:val="000C50D0"/>
    <w:rsid w:val="00163BFC"/>
    <w:rsid w:val="001A3E86"/>
    <w:rsid w:val="001E4FEB"/>
    <w:rsid w:val="002231E2"/>
    <w:rsid w:val="002234F5"/>
    <w:rsid w:val="00226CA0"/>
    <w:rsid w:val="00234C04"/>
    <w:rsid w:val="00237F7C"/>
    <w:rsid w:val="00257409"/>
    <w:rsid w:val="00276531"/>
    <w:rsid w:val="002B6447"/>
    <w:rsid w:val="00323BE4"/>
    <w:rsid w:val="003332B5"/>
    <w:rsid w:val="003C1AEF"/>
    <w:rsid w:val="004461B8"/>
    <w:rsid w:val="004606A6"/>
    <w:rsid w:val="00467738"/>
    <w:rsid w:val="004A1568"/>
    <w:rsid w:val="00543F57"/>
    <w:rsid w:val="00574C38"/>
    <w:rsid w:val="005D0017"/>
    <w:rsid w:val="006671C0"/>
    <w:rsid w:val="00676C94"/>
    <w:rsid w:val="006A410B"/>
    <w:rsid w:val="00707E60"/>
    <w:rsid w:val="007252A3"/>
    <w:rsid w:val="00741D1C"/>
    <w:rsid w:val="00784730"/>
    <w:rsid w:val="007B0FF5"/>
    <w:rsid w:val="007D7563"/>
    <w:rsid w:val="007E7EB2"/>
    <w:rsid w:val="00805DCE"/>
    <w:rsid w:val="00844DFF"/>
    <w:rsid w:val="008A0ABE"/>
    <w:rsid w:val="008B346A"/>
    <w:rsid w:val="008B4C24"/>
    <w:rsid w:val="00935749"/>
    <w:rsid w:val="0095656B"/>
    <w:rsid w:val="00994D3F"/>
    <w:rsid w:val="009A358E"/>
    <w:rsid w:val="009D4864"/>
    <w:rsid w:val="009D7417"/>
    <w:rsid w:val="00A16777"/>
    <w:rsid w:val="00A27BCF"/>
    <w:rsid w:val="00A42EBE"/>
    <w:rsid w:val="00A73090"/>
    <w:rsid w:val="00A8206D"/>
    <w:rsid w:val="00AB1269"/>
    <w:rsid w:val="00AD5B8C"/>
    <w:rsid w:val="00B46389"/>
    <w:rsid w:val="00B84DE1"/>
    <w:rsid w:val="00B959C2"/>
    <w:rsid w:val="00BB2993"/>
    <w:rsid w:val="00BD136C"/>
    <w:rsid w:val="00BF78AF"/>
    <w:rsid w:val="00C00E1D"/>
    <w:rsid w:val="00C0554D"/>
    <w:rsid w:val="00C10A15"/>
    <w:rsid w:val="00C24CE8"/>
    <w:rsid w:val="00C34A32"/>
    <w:rsid w:val="00C35EF6"/>
    <w:rsid w:val="00C414D8"/>
    <w:rsid w:val="00C77008"/>
    <w:rsid w:val="00CA5AB5"/>
    <w:rsid w:val="00CF50A0"/>
    <w:rsid w:val="00D118FA"/>
    <w:rsid w:val="00D1704C"/>
    <w:rsid w:val="00D447D9"/>
    <w:rsid w:val="00D47191"/>
    <w:rsid w:val="00D50706"/>
    <w:rsid w:val="00D5362E"/>
    <w:rsid w:val="00D734F6"/>
    <w:rsid w:val="00D979A2"/>
    <w:rsid w:val="00DC2FDD"/>
    <w:rsid w:val="00E07EF4"/>
    <w:rsid w:val="00E1325F"/>
    <w:rsid w:val="00E240AF"/>
    <w:rsid w:val="00E814ED"/>
    <w:rsid w:val="00ED14A7"/>
    <w:rsid w:val="00F15F56"/>
    <w:rsid w:val="00F26DF3"/>
    <w:rsid w:val="00F8272C"/>
    <w:rsid w:val="00FB7AD3"/>
    <w:rsid w:val="00FE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BBAB10"/>
  <w15:chartTrackingRefBased/>
  <w15:docId w15:val="{54DF403D-23DE-4CDC-B8AD-29B0F3E3B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A32"/>
    <w:pPr>
      <w:spacing w:after="120" w:line="276" w:lineRule="auto"/>
      <w:ind w:firstLine="284"/>
      <w:jc w:val="both"/>
    </w:pPr>
    <w:rPr>
      <w:rFonts w:ascii="Calibri" w:hAnsi="Calibri" w:cs="Arial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14A7"/>
    <w:pPr>
      <w:numPr>
        <w:numId w:val="1"/>
      </w:numPr>
      <w:spacing w:line="360" w:lineRule="auto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4A7"/>
    <w:pPr>
      <w:numPr>
        <w:ilvl w:val="1"/>
        <w:numId w:val="1"/>
      </w:numPr>
      <w:spacing w:before="360"/>
      <w:outlineLvl w:val="1"/>
    </w:pPr>
    <w:rPr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A3E86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31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1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1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1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1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1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4A7"/>
    <w:rPr>
      <w:rFonts w:ascii="Calibri" w:hAnsi="Calibri" w:cs="Arial"/>
      <w:b/>
      <w:bCs/>
      <w:sz w:val="36"/>
      <w:szCs w:val="36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ED14A7"/>
    <w:rPr>
      <w:rFonts w:ascii="Calibri" w:hAnsi="Calibri" w:cs="Arial"/>
      <w:b/>
      <w:bCs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1A3E86"/>
    <w:rPr>
      <w:rFonts w:ascii="Calibri" w:hAnsi="Calibri" w:cs="Arial"/>
      <w:b/>
      <w:bCs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rsid w:val="002231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1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1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1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1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1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Heading1"/>
    <w:next w:val="Normal"/>
    <w:link w:val="TitleChar"/>
    <w:uiPriority w:val="10"/>
    <w:qFormat/>
    <w:rsid w:val="008B346A"/>
    <w:pPr>
      <w:jc w:val="center"/>
    </w:pPr>
  </w:style>
  <w:style w:type="character" w:customStyle="1" w:styleId="TitleChar">
    <w:name w:val="Title Char"/>
    <w:basedOn w:val="DefaultParagraphFont"/>
    <w:link w:val="Title"/>
    <w:uiPriority w:val="10"/>
    <w:rsid w:val="008B346A"/>
    <w:rPr>
      <w:rFonts w:ascii="Calibri" w:hAnsi="Calibri" w:cs="Arial"/>
      <w:b/>
      <w:bCs/>
      <w:sz w:val="36"/>
      <w:szCs w:val="36"/>
      <w:lang w:val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1E2"/>
    <w:pPr>
      <w:numPr>
        <w:ilvl w:val="1"/>
      </w:numPr>
      <w:ind w:firstLine="28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1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1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1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1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1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1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1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1E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31E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1E2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707E60"/>
    <w:rPr>
      <w:spacing w:val="5"/>
      <w:lang w:val="pt-PT"/>
    </w:rPr>
  </w:style>
  <w:style w:type="paragraph" w:styleId="Caption">
    <w:name w:val="caption"/>
    <w:basedOn w:val="Normal"/>
    <w:next w:val="Normal"/>
    <w:link w:val="CaptionChar"/>
    <w:qFormat/>
    <w:rsid w:val="004A1568"/>
    <w:pPr>
      <w:spacing w:before="120" w:after="0" w:line="360" w:lineRule="auto"/>
      <w:jc w:val="center"/>
    </w:pPr>
    <w:rPr>
      <w:rFonts w:ascii="Times New Roman" w:eastAsia="Times New Roman" w:hAnsi="Times New Roman" w:cs="Times New Roman"/>
      <w:bCs/>
      <w:i/>
      <w:kern w:val="0"/>
      <w:sz w:val="20"/>
      <w:szCs w:val="20"/>
      <w:lang w:eastAsia="pt-PT"/>
      <w14:ligatures w14:val="none"/>
    </w:rPr>
  </w:style>
  <w:style w:type="character" w:customStyle="1" w:styleId="CaptionChar">
    <w:name w:val="Caption Char"/>
    <w:link w:val="Caption"/>
    <w:rsid w:val="004A1568"/>
    <w:rPr>
      <w:rFonts w:ascii="Times New Roman" w:eastAsia="Times New Roman" w:hAnsi="Times New Roman" w:cs="Times New Roman"/>
      <w:bCs/>
      <w:i/>
      <w:kern w:val="0"/>
      <w:sz w:val="20"/>
      <w:szCs w:val="20"/>
      <w:lang w:val="pt-PT" w:eastAsia="pt-PT"/>
      <w14:ligatures w14:val="none"/>
    </w:rPr>
  </w:style>
  <w:style w:type="paragraph" w:styleId="NormalWeb">
    <w:name w:val="Normal (Web)"/>
    <w:basedOn w:val="Normal"/>
    <w:uiPriority w:val="99"/>
    <w:unhideWhenUsed/>
    <w:rsid w:val="00707E6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A410B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A410B"/>
    <w:pPr>
      <w:spacing w:before="120" w:after="0"/>
      <w:jc w:val="left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410B"/>
    <w:pPr>
      <w:spacing w:before="120" w:after="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410B"/>
    <w:pPr>
      <w:spacing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410B"/>
    <w:pPr>
      <w:spacing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410B"/>
    <w:pPr>
      <w:spacing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410B"/>
    <w:pPr>
      <w:spacing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410B"/>
    <w:pPr>
      <w:spacing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410B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410B"/>
    <w:pPr>
      <w:spacing w:after="0"/>
      <w:ind w:left="1920"/>
      <w:jc w:val="left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A410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A410B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A410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A410B"/>
    <w:rPr>
      <w:rFonts w:ascii="Calibri" w:hAnsi="Calibri" w:cs="Calibri"/>
    </w:rPr>
  </w:style>
  <w:style w:type="character" w:styleId="PageNumber">
    <w:name w:val="page number"/>
    <w:basedOn w:val="DefaultParagraphFont"/>
    <w:uiPriority w:val="99"/>
    <w:semiHidden/>
    <w:unhideWhenUsed/>
    <w:rsid w:val="006A410B"/>
  </w:style>
  <w:style w:type="paragraph" w:customStyle="1" w:styleId="EstiloLegendaArialItlico">
    <w:name w:val="Estilo Legenda + Arial Itálico"/>
    <w:basedOn w:val="Caption"/>
    <w:link w:val="EstiloLegendaArialItlicoCarcter"/>
    <w:rsid w:val="00BD136C"/>
    <w:pPr>
      <w:jc w:val="both"/>
    </w:pPr>
    <w:rPr>
      <w:rFonts w:asciiTheme="minorHAnsi" w:hAnsiTheme="minorHAnsi"/>
      <w:i w:val="0"/>
      <w:iCs/>
    </w:rPr>
  </w:style>
  <w:style w:type="character" w:customStyle="1" w:styleId="EstiloLegendaArialItlicoCarcter">
    <w:name w:val="Estilo Legenda + Arial Itálico Carácter"/>
    <w:link w:val="EstiloLegendaArialItlico"/>
    <w:rsid w:val="00BD136C"/>
    <w:rPr>
      <w:rFonts w:eastAsia="Times New Roman" w:cs="Times New Roman"/>
      <w:bCs/>
      <w:iCs/>
      <w:kern w:val="0"/>
      <w:sz w:val="20"/>
      <w:szCs w:val="20"/>
      <w:lang w:val="pt-PT" w:eastAsia="pt-PT"/>
      <w14:ligatures w14:val="none"/>
    </w:rPr>
  </w:style>
  <w:style w:type="table" w:styleId="TableGrid">
    <w:name w:val="Table Grid"/>
    <w:basedOn w:val="TableNormal"/>
    <w:uiPriority w:val="39"/>
    <w:rsid w:val="00D170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252A3"/>
  </w:style>
  <w:style w:type="character" w:styleId="FollowedHyperlink">
    <w:name w:val="FollowedHyperlink"/>
    <w:basedOn w:val="DefaultParagraphFont"/>
    <w:uiPriority w:val="99"/>
    <w:semiHidden/>
    <w:unhideWhenUsed/>
    <w:rsid w:val="007252A3"/>
    <w:rPr>
      <w:color w:val="96607D" w:themeColor="followedHyperlink"/>
      <w:u w:val="single"/>
    </w:rPr>
  </w:style>
  <w:style w:type="paragraph" w:styleId="NoSpacing">
    <w:name w:val="No Spacing"/>
    <w:uiPriority w:val="1"/>
    <w:qFormat/>
    <w:rsid w:val="00323BE4"/>
    <w:pPr>
      <w:spacing w:after="0" w:line="240" w:lineRule="auto"/>
      <w:jc w:val="both"/>
    </w:pPr>
    <w:rPr>
      <w:rFonts w:ascii="Calibri" w:hAnsi="Calibri" w:cs="Arial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E240A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mqB_Vu2_le0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youtube.com/watch?v=rQ_5v3BUBqQ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www.youtube.com/watch?v=Ar8GVKVUkb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\Downloads\TemplateRelatori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9B844B-33D9-7E45-BAA3-DE2B9A6A1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TemplateRelatorio</Template>
  <TotalTime>300</TotalTime>
  <Pages>1</Pages>
  <Words>2420</Words>
  <Characters>13794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Silva</dc:creator>
  <cp:keywords/>
  <dc:description/>
  <cp:lastModifiedBy>Daniel Silva</cp:lastModifiedBy>
  <cp:revision>9</cp:revision>
  <cp:lastPrinted>2025-06-27T16:04:00Z</cp:lastPrinted>
  <dcterms:created xsi:type="dcterms:W3CDTF">2025-06-23T15:09:00Z</dcterms:created>
  <dcterms:modified xsi:type="dcterms:W3CDTF">2025-06-27T16:08:00Z</dcterms:modified>
</cp:coreProperties>
</file>